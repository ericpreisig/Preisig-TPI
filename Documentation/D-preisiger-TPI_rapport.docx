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0AE" w:rsidRPr="003F4166" w:rsidRDefault="00556DBB" w:rsidP="00B72B5E">
      <w:pPr>
        <w:pStyle w:val="Titre"/>
        <w:spacing w:line="360" w:lineRule="auto"/>
        <w:rPr>
          <w:rFonts w:ascii="Calibri" w:hAnsi="Calibri"/>
        </w:rPr>
      </w:pPr>
      <w:r>
        <w:rPr>
          <w:rFonts w:ascii="Calibri" w:hAnsi="Calibri"/>
        </w:rPr>
        <w:t>Gestion audio</w:t>
      </w:r>
    </w:p>
    <w:p w:rsidR="000E7483" w:rsidRPr="003F4166" w:rsidRDefault="002D275D" w:rsidP="00B72B5E">
      <w:pPr>
        <w:spacing w:before="2400" w:line="360" w:lineRule="auto"/>
        <w:jc w:val="center"/>
        <w:rPr>
          <w:rFonts w:cs="Arial"/>
          <w:sz w:val="22"/>
          <w:szCs w:val="22"/>
        </w:rPr>
      </w:pPr>
      <w:r w:rsidRPr="003F4166">
        <w:rPr>
          <w:noProof/>
        </w:rPr>
        <w:drawing>
          <wp:inline distT="0" distB="0" distL="0" distR="0">
            <wp:extent cx="5759450" cy="4352764"/>
            <wp:effectExtent l="76200" t="38100" r="12700" b="67310"/>
            <wp:docPr id="1" name="Image 1" descr="Résultat de recherche d'images pour &quot;projet informatiqu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ésultat de recherche d'images pour &quot;projet informatique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5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2B5E" w:rsidRPr="003F4166" w:rsidRDefault="00B72B5E" w:rsidP="00B72B5E">
      <w:pPr>
        <w:ind w:left="709" w:hanging="709"/>
        <w:jc w:val="center"/>
      </w:pPr>
    </w:p>
    <w:p w:rsidR="007F30AE" w:rsidRPr="003F4166" w:rsidRDefault="00A21135" w:rsidP="00B72B5E">
      <w:pPr>
        <w:ind w:left="709" w:hanging="709"/>
        <w:jc w:val="center"/>
      </w:pPr>
      <w:proofErr w:type="spellStart"/>
      <w:r w:rsidRPr="003F4166">
        <w:t>Eric</w:t>
      </w:r>
      <w:proofErr w:type="spellEnd"/>
      <w:r w:rsidRPr="003F4166">
        <w:t xml:space="preserve">-Nicolas </w:t>
      </w:r>
      <w:proofErr w:type="spellStart"/>
      <w:r w:rsidRPr="003F4166">
        <w:t>Preisig</w:t>
      </w:r>
      <w:proofErr w:type="spellEnd"/>
      <w:r w:rsidR="007F30AE" w:rsidRPr="003F4166">
        <w:t xml:space="preserve"> </w:t>
      </w:r>
      <w:r w:rsidR="002D275D" w:rsidRPr="003F4166">
        <w:t>/</w:t>
      </w:r>
      <w:r w:rsidR="007F30AE" w:rsidRPr="003F4166">
        <w:t xml:space="preserve"> </w:t>
      </w:r>
      <w:r w:rsidRPr="003F4166">
        <w:t>CIN4A</w:t>
      </w:r>
    </w:p>
    <w:p w:rsidR="007F30AE" w:rsidRPr="003F4166" w:rsidRDefault="00A21135" w:rsidP="00B72B5E">
      <w:pPr>
        <w:ind w:left="709" w:hanging="709"/>
        <w:jc w:val="center"/>
      </w:pPr>
      <w:r w:rsidRPr="003F4166">
        <w:t>ETML - Lausanne</w:t>
      </w:r>
    </w:p>
    <w:p w:rsidR="007F30AE" w:rsidRPr="003F4166" w:rsidRDefault="00A21135" w:rsidP="00B72B5E">
      <w:pPr>
        <w:ind w:left="709" w:hanging="709"/>
        <w:jc w:val="center"/>
      </w:pPr>
      <w:r w:rsidRPr="003F4166">
        <w:t>110 heures</w:t>
      </w:r>
    </w:p>
    <w:p w:rsidR="00242595" w:rsidRPr="003F4166" w:rsidRDefault="00242595" w:rsidP="00B72B5E">
      <w:pPr>
        <w:ind w:left="709" w:hanging="709"/>
        <w:jc w:val="center"/>
      </w:pPr>
    </w:p>
    <w:p w:rsidR="00F537D8" w:rsidRPr="003F4166" w:rsidRDefault="00A21135" w:rsidP="00B72B5E">
      <w:pPr>
        <w:ind w:left="709" w:hanging="709"/>
        <w:jc w:val="center"/>
        <w:rPr>
          <w:b/>
        </w:rPr>
      </w:pPr>
      <w:r w:rsidRPr="003F4166">
        <w:rPr>
          <w:b/>
        </w:rPr>
        <w:t>Chef de Projet </w:t>
      </w:r>
    </w:p>
    <w:p w:rsidR="007F30AE" w:rsidRPr="00CE30C7" w:rsidRDefault="00A21135" w:rsidP="00B72B5E">
      <w:pPr>
        <w:ind w:left="709" w:hanging="709"/>
        <w:jc w:val="center"/>
      </w:pPr>
      <w:r w:rsidRPr="00CE30C7">
        <w:t xml:space="preserve">M. Bertrand </w:t>
      </w:r>
      <w:proofErr w:type="spellStart"/>
      <w:r w:rsidRPr="00CE30C7">
        <w:t>Sahli</w:t>
      </w:r>
      <w:proofErr w:type="spellEnd"/>
      <w:r w:rsidRPr="00CE30C7">
        <w:t xml:space="preserve"> </w:t>
      </w:r>
      <w:r w:rsidR="00242595" w:rsidRPr="00CE30C7">
        <w:t>– bertrand.sahli@vd.ch</w:t>
      </w:r>
    </w:p>
    <w:p w:rsidR="00242595" w:rsidRPr="00CE30C7" w:rsidRDefault="00242595" w:rsidP="00B72B5E">
      <w:pPr>
        <w:ind w:left="709" w:hanging="709"/>
        <w:jc w:val="center"/>
      </w:pPr>
    </w:p>
    <w:p w:rsidR="00F537D8" w:rsidRPr="00CE30C7" w:rsidRDefault="00242595" w:rsidP="00B72B5E">
      <w:pPr>
        <w:ind w:left="709" w:hanging="709"/>
        <w:jc w:val="center"/>
        <w:rPr>
          <w:b/>
        </w:rPr>
      </w:pPr>
      <w:r w:rsidRPr="00CE30C7">
        <w:rPr>
          <w:b/>
        </w:rPr>
        <w:t>Experts</w:t>
      </w:r>
    </w:p>
    <w:p w:rsidR="00A21135" w:rsidRPr="00CE30C7" w:rsidRDefault="00A21135" w:rsidP="00B72B5E">
      <w:pPr>
        <w:ind w:left="709" w:hanging="709"/>
        <w:jc w:val="center"/>
      </w:pPr>
      <w:r w:rsidRPr="00CE30C7">
        <w:t xml:space="preserve">M. Sylvain </w:t>
      </w:r>
      <w:proofErr w:type="spellStart"/>
      <w:r w:rsidRPr="00CE30C7">
        <w:t>Rollinet</w:t>
      </w:r>
      <w:proofErr w:type="spellEnd"/>
      <w:r w:rsidRPr="00CE30C7">
        <w:t xml:space="preserve"> – sylvain.rollinet@gmail.com</w:t>
      </w:r>
    </w:p>
    <w:p w:rsidR="00A21135" w:rsidRPr="00CE30C7" w:rsidRDefault="00A21135" w:rsidP="00B72B5E">
      <w:pPr>
        <w:ind w:left="709" w:hanging="709"/>
        <w:jc w:val="center"/>
      </w:pPr>
      <w:r w:rsidRPr="00CE30C7">
        <w:t xml:space="preserve">M. Jonathan </w:t>
      </w:r>
      <w:proofErr w:type="spellStart"/>
      <w:r w:rsidRPr="00CE30C7">
        <w:t>Melly</w:t>
      </w:r>
      <w:proofErr w:type="spellEnd"/>
      <w:r w:rsidRPr="00CE30C7">
        <w:t xml:space="preserve"> – jonathan.m</w:t>
      </w:r>
      <w:r w:rsidR="00665B17" w:rsidRPr="00CE30C7">
        <w:t>e</w:t>
      </w:r>
      <w:r w:rsidRPr="00CE30C7">
        <w:t>lly@vd.educanet2.ch</w:t>
      </w:r>
    </w:p>
    <w:p w:rsidR="007F30AE" w:rsidRPr="003F4166" w:rsidRDefault="007F30AE" w:rsidP="00B72B5E">
      <w:pPr>
        <w:pStyle w:val="Titre"/>
        <w:spacing w:line="360" w:lineRule="auto"/>
        <w:rPr>
          <w:rFonts w:ascii="Calibri" w:hAnsi="Calibri"/>
        </w:rPr>
      </w:pPr>
      <w:r w:rsidRPr="00CE30C7">
        <w:rPr>
          <w:rFonts w:ascii="Calibri" w:hAnsi="Calibri"/>
        </w:rPr>
        <w:br w:type="page"/>
      </w:r>
      <w:r w:rsidRPr="003F4166">
        <w:rPr>
          <w:rFonts w:ascii="Calibri" w:hAnsi="Calibri"/>
        </w:rPr>
        <w:lastRenderedPageBreak/>
        <w:t>Table des matières</w:t>
      </w:r>
    </w:p>
    <w:p w:rsidR="002D275D" w:rsidRPr="003F4166" w:rsidRDefault="00A65F0B" w:rsidP="00B72B5E">
      <w:pPr>
        <w:pStyle w:val="TM10"/>
        <w:tabs>
          <w:tab w:val="left" w:pos="400"/>
          <w:tab w:val="right" w:leader="dot" w:pos="9060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3F4166"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 w:rsidRPr="003F4166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 w:rsidRPr="003F4166"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474850069" w:history="1">
        <w:r w:rsidR="002D275D" w:rsidRPr="003F4166">
          <w:rPr>
            <w:rStyle w:val="Lienhypertexte"/>
            <w:noProof/>
          </w:rPr>
          <w:t>1</w:t>
        </w:r>
        <w:r w:rsidR="002D275D" w:rsidRPr="003F41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Spécifications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_Toc474850069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70" w:history="1">
        <w:r w:rsidR="002D275D" w:rsidRPr="003F4166">
          <w:rPr>
            <w:rStyle w:val="Lienhypertexte"/>
            <w:noProof/>
          </w:rPr>
          <w:t>1.1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Titre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_Toc474850070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71" w:history="1">
        <w:r w:rsidR="002D275D" w:rsidRPr="003F4166">
          <w:rPr>
            <w:rStyle w:val="Lienhypertexte"/>
            <w:noProof/>
          </w:rPr>
          <w:t>1.2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Description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_Toc474850071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72" w:history="1">
        <w:r w:rsidR="002D275D" w:rsidRPr="003F4166">
          <w:rPr>
            <w:rStyle w:val="Lienhypertexte"/>
            <w:noProof/>
          </w:rPr>
          <w:t>1.3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Matériel et logiciels à disposition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_Toc474850072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73" w:history="1">
        <w:r w:rsidR="002D275D" w:rsidRPr="003F4166">
          <w:rPr>
            <w:rStyle w:val="Lienhypertexte"/>
            <w:noProof/>
          </w:rPr>
          <w:t>1.4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Prérequis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_Toc474850073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74" w:history="1">
        <w:r w:rsidR="002D275D" w:rsidRPr="003F4166">
          <w:rPr>
            <w:rStyle w:val="Lienhypertexte"/>
            <w:noProof/>
          </w:rPr>
          <w:t>1.5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Cahier des charges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_Toc474850074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3"/>
        <w:tabs>
          <w:tab w:val="left" w:pos="1200"/>
          <w:tab w:val="right" w:leader="dot" w:pos="9060"/>
        </w:tabs>
        <w:spacing w:line="360" w:lineRule="auto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74850075" w:history="1">
        <w:r w:rsidR="002D275D" w:rsidRPr="003F4166">
          <w:rPr>
            <w:rStyle w:val="Lienhypertexte"/>
            <w:strike/>
            <w:noProof/>
          </w:rPr>
          <w:t>1.5.1</w:t>
        </w:r>
        <w:r w:rsidR="002D275D" w:rsidRPr="003F4166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strike/>
            <w:noProof/>
          </w:rPr>
          <w:t>Objectifs et portée du projet (objectifs SMART)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_Toc474850075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3"/>
        <w:tabs>
          <w:tab w:val="left" w:pos="1200"/>
          <w:tab w:val="right" w:leader="dot" w:pos="9060"/>
        </w:tabs>
        <w:spacing w:line="360" w:lineRule="auto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74850076" w:history="1">
        <w:r w:rsidR="002D275D" w:rsidRPr="003F4166">
          <w:rPr>
            <w:rStyle w:val="Lienhypertexte"/>
            <w:strike/>
            <w:noProof/>
          </w:rPr>
          <w:t>1.5.2</w:t>
        </w:r>
        <w:r w:rsidR="002D275D" w:rsidRPr="003F4166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strike/>
            <w:noProof/>
          </w:rPr>
          <w:t>Caractéristiques des utilisateurs et impacts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_Toc474850076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3"/>
        <w:tabs>
          <w:tab w:val="left" w:pos="1200"/>
          <w:tab w:val="right" w:leader="dot" w:pos="9060"/>
        </w:tabs>
        <w:spacing w:line="360" w:lineRule="auto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74850077" w:history="1">
        <w:r w:rsidR="002D275D" w:rsidRPr="003F4166">
          <w:rPr>
            <w:rStyle w:val="Lienhypertexte"/>
            <w:strike/>
            <w:noProof/>
          </w:rPr>
          <w:t>1.5.3</w:t>
        </w:r>
        <w:r w:rsidR="002D275D" w:rsidRPr="003F4166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strike/>
            <w:noProof/>
          </w:rPr>
          <w:t>Fonctionnalités requises (du point de vue de l’utilisateur)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_Toc474850077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3"/>
        <w:tabs>
          <w:tab w:val="left" w:pos="1200"/>
          <w:tab w:val="right" w:leader="dot" w:pos="9060"/>
        </w:tabs>
        <w:spacing w:line="360" w:lineRule="auto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74850078" w:history="1">
        <w:r w:rsidR="002D275D" w:rsidRPr="003F4166">
          <w:rPr>
            <w:rStyle w:val="Lienhypertexte"/>
            <w:strike/>
            <w:noProof/>
          </w:rPr>
          <w:t>1.5.4</w:t>
        </w:r>
        <w:r w:rsidR="002D275D" w:rsidRPr="003F4166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strike/>
            <w:noProof/>
          </w:rPr>
          <w:t>Contraintes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_Toc474850078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3"/>
        <w:tabs>
          <w:tab w:val="left" w:pos="1200"/>
          <w:tab w:val="right" w:leader="dot" w:pos="9060"/>
        </w:tabs>
        <w:spacing w:line="360" w:lineRule="auto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74850079" w:history="1">
        <w:r w:rsidR="002D275D" w:rsidRPr="003F4166">
          <w:rPr>
            <w:rStyle w:val="Lienhypertexte"/>
            <w:strike/>
            <w:noProof/>
          </w:rPr>
          <w:t>1.5.5</w:t>
        </w:r>
        <w:r w:rsidR="002D275D" w:rsidRPr="003F4166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strike/>
            <w:noProof/>
          </w:rPr>
          <w:t>Travail à réaliser par l'apprenti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_Toc474850079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3"/>
        <w:tabs>
          <w:tab w:val="left" w:pos="1200"/>
          <w:tab w:val="right" w:leader="dot" w:pos="9060"/>
        </w:tabs>
        <w:spacing w:line="360" w:lineRule="auto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74850080" w:history="1">
        <w:r w:rsidR="002D275D" w:rsidRPr="003F4166">
          <w:rPr>
            <w:rStyle w:val="Lienhypertexte"/>
            <w:strike/>
            <w:noProof/>
          </w:rPr>
          <w:t>1.5.6</w:t>
        </w:r>
        <w:r w:rsidR="002D275D" w:rsidRPr="003F4166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strike/>
            <w:noProof/>
          </w:rPr>
          <w:t>Si le temps le permet …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_Toc474850080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3"/>
        <w:tabs>
          <w:tab w:val="left" w:pos="1200"/>
          <w:tab w:val="right" w:leader="dot" w:pos="9060"/>
        </w:tabs>
        <w:spacing w:line="360" w:lineRule="auto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74850081" w:history="1">
        <w:r w:rsidR="002D275D" w:rsidRPr="003F4166">
          <w:rPr>
            <w:rStyle w:val="Lienhypertexte"/>
            <w:strike/>
            <w:noProof/>
          </w:rPr>
          <w:t>1.5.7</w:t>
        </w:r>
        <w:r w:rsidR="002D275D" w:rsidRPr="003F4166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strike/>
            <w:noProof/>
          </w:rPr>
          <w:t>Méthodes de validation des solutions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_Toc474850081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5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82" w:history="1">
        <w:r w:rsidR="002D275D" w:rsidRPr="003F4166">
          <w:rPr>
            <w:rStyle w:val="Lienhypertexte"/>
            <w:strike/>
            <w:noProof/>
          </w:rPr>
          <w:t>1.6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strike/>
            <w:noProof/>
          </w:rPr>
          <w:t>Les points suivants seront évalués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_Toc474850082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6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83" w:history="1">
        <w:r w:rsidR="002D275D" w:rsidRPr="003F4166">
          <w:rPr>
            <w:rStyle w:val="Lienhypertexte"/>
            <w:strike/>
            <w:noProof/>
          </w:rPr>
          <w:t>1.7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strike/>
            <w:noProof/>
          </w:rPr>
          <w:t>Validation et conditions de réussite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_Toc474850083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6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10"/>
        <w:tabs>
          <w:tab w:val="left" w:pos="400"/>
          <w:tab w:val="right" w:leader="dot" w:pos="9060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74850084" w:history="1">
        <w:r w:rsidR="002D275D" w:rsidRPr="003F4166">
          <w:rPr>
            <w:rStyle w:val="Lienhypertexte"/>
            <w:noProof/>
          </w:rPr>
          <w:t>2</w:t>
        </w:r>
        <w:r w:rsidR="002D275D" w:rsidRPr="003F41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Planification Initiale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_Toc474850084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7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10"/>
        <w:tabs>
          <w:tab w:val="left" w:pos="400"/>
          <w:tab w:val="right" w:leader="dot" w:pos="9060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74850085" w:history="1">
        <w:r w:rsidR="002D275D" w:rsidRPr="003F4166">
          <w:rPr>
            <w:rStyle w:val="Lienhypertexte"/>
            <w:noProof/>
          </w:rPr>
          <w:t>3</w:t>
        </w:r>
        <w:r w:rsidR="002D275D" w:rsidRPr="003F41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Analyse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_Toc474850085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7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86" w:history="1">
        <w:r w:rsidR="002D275D" w:rsidRPr="003F4166">
          <w:rPr>
            <w:rStyle w:val="Lienhypertexte"/>
            <w:noProof/>
          </w:rPr>
          <w:t>3.1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Opportunités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_Toc474850086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7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87" w:history="1">
        <w:r w:rsidR="002D275D" w:rsidRPr="003F4166">
          <w:rPr>
            <w:rStyle w:val="Lienhypertexte"/>
            <w:noProof/>
          </w:rPr>
          <w:t>3.2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Document d’analyse et conception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_Toc474850087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8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88" w:history="1">
        <w:r w:rsidR="002D275D" w:rsidRPr="003F4166">
          <w:rPr>
            <w:rStyle w:val="Lienhypertexte"/>
            <w:noProof/>
          </w:rPr>
          <w:t>3.3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Conception des tests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_Toc474850088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13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89" w:history="1">
        <w:r w:rsidR="002D275D" w:rsidRPr="003F4166">
          <w:rPr>
            <w:rStyle w:val="Lienhypertexte"/>
            <w:noProof/>
          </w:rPr>
          <w:t>3.4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Planification détaillée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_Toc474850089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13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10"/>
        <w:tabs>
          <w:tab w:val="left" w:pos="400"/>
          <w:tab w:val="right" w:leader="dot" w:pos="9060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74850090" w:history="1">
        <w:r w:rsidR="002D275D" w:rsidRPr="003F4166">
          <w:rPr>
            <w:rStyle w:val="Lienhypertexte"/>
            <w:noProof/>
          </w:rPr>
          <w:t>4</w:t>
        </w:r>
        <w:r w:rsidR="002D275D" w:rsidRPr="003F41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Réalisation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_Toc474850090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13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91" w:history="1">
        <w:r w:rsidR="002D275D" w:rsidRPr="003F4166">
          <w:rPr>
            <w:rStyle w:val="Lienhypertexte"/>
            <w:noProof/>
          </w:rPr>
          <w:t>4.1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Dossier de Réalisation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_Toc474850091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13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92" w:history="1">
        <w:r w:rsidR="002D275D" w:rsidRPr="003F4166">
          <w:rPr>
            <w:rStyle w:val="Lienhypertexte"/>
            <w:noProof/>
          </w:rPr>
          <w:t>4.2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Modifications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_Toc474850092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13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10"/>
        <w:tabs>
          <w:tab w:val="left" w:pos="400"/>
          <w:tab w:val="right" w:leader="dot" w:pos="9060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74850093" w:history="1">
        <w:r w:rsidR="002D275D" w:rsidRPr="003F4166">
          <w:rPr>
            <w:rStyle w:val="Lienhypertexte"/>
            <w:noProof/>
          </w:rPr>
          <w:t>5</w:t>
        </w:r>
        <w:r w:rsidR="002D275D" w:rsidRPr="003F41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Tests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_Toc474850093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94" w:history="1">
        <w:r w:rsidR="002D275D" w:rsidRPr="003F4166">
          <w:rPr>
            <w:rStyle w:val="Lienhypertexte"/>
            <w:noProof/>
          </w:rPr>
          <w:t>5.1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Dossier des tests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_Toc474850094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10"/>
        <w:tabs>
          <w:tab w:val="left" w:pos="400"/>
          <w:tab w:val="right" w:leader="dot" w:pos="9060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74850095" w:history="1">
        <w:r w:rsidR="002D275D" w:rsidRPr="003F4166">
          <w:rPr>
            <w:rStyle w:val="Lienhypertexte"/>
            <w:noProof/>
          </w:rPr>
          <w:t>6</w:t>
        </w:r>
        <w:r w:rsidR="002D275D" w:rsidRPr="003F41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Conclusion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_Toc474850095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96" w:history="1">
        <w:r w:rsidR="002D275D" w:rsidRPr="003F4166">
          <w:rPr>
            <w:rStyle w:val="Lienhypertexte"/>
            <w:noProof/>
          </w:rPr>
          <w:t>6.1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Bilan des fonctionnalités demandées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_Toc474850096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97" w:history="1">
        <w:r w:rsidR="002D275D" w:rsidRPr="003F4166">
          <w:rPr>
            <w:rStyle w:val="Lienhypertexte"/>
            <w:noProof/>
          </w:rPr>
          <w:t>6.2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Bilan de la planification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_Toc474850097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098" w:history="1">
        <w:r w:rsidR="002D275D" w:rsidRPr="003F4166">
          <w:rPr>
            <w:rStyle w:val="Lienhypertexte"/>
            <w:noProof/>
          </w:rPr>
          <w:t>6.3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Bilan personnel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_Toc474850098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10"/>
        <w:tabs>
          <w:tab w:val="left" w:pos="400"/>
          <w:tab w:val="right" w:leader="dot" w:pos="9060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74850099" w:history="1">
        <w:r w:rsidR="002D275D" w:rsidRPr="003F4166">
          <w:rPr>
            <w:rStyle w:val="Lienhypertexte"/>
            <w:noProof/>
          </w:rPr>
          <w:t>7</w:t>
        </w:r>
        <w:r w:rsidR="002D275D" w:rsidRPr="003F41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Divers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_Toc474850099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100" w:history="1">
        <w:r w:rsidR="002D275D" w:rsidRPr="003F4166">
          <w:rPr>
            <w:rStyle w:val="Lienhypertexte"/>
            <w:noProof/>
          </w:rPr>
          <w:t>7.1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Journal de travail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_Toc474850100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101" w:history="1">
        <w:r w:rsidR="002D275D" w:rsidRPr="003F4166">
          <w:rPr>
            <w:rStyle w:val="Lienhypertexte"/>
            <w:noProof/>
          </w:rPr>
          <w:t>7.2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Bibliographie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_Toc474850101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2"/>
        <w:tabs>
          <w:tab w:val="left" w:pos="800"/>
          <w:tab w:val="right" w:leader="dot" w:pos="9060"/>
        </w:tabs>
        <w:spacing w:line="360" w:lineRule="auto"/>
        <w:rPr>
          <w:rFonts w:eastAsiaTheme="minorEastAsia" w:cstheme="minorBidi"/>
          <w:smallCaps w:val="0"/>
          <w:noProof/>
          <w:sz w:val="22"/>
          <w:szCs w:val="22"/>
        </w:rPr>
      </w:pPr>
      <w:hyperlink w:anchor="_Toc474850102" w:history="1">
        <w:r w:rsidR="002D275D" w:rsidRPr="003F4166">
          <w:rPr>
            <w:rStyle w:val="Lienhypertexte"/>
            <w:noProof/>
          </w:rPr>
          <w:t>7.3</w:t>
        </w:r>
        <w:r w:rsidR="002D275D" w:rsidRPr="003F41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Webographie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_Toc474850102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14</w:t>
        </w:r>
        <w:r w:rsidR="002D275D" w:rsidRPr="003F4166">
          <w:rPr>
            <w:noProof/>
            <w:webHidden/>
          </w:rPr>
          <w:fldChar w:fldCharType="end"/>
        </w:r>
      </w:hyperlink>
    </w:p>
    <w:p w:rsidR="002D275D" w:rsidRPr="003F4166" w:rsidRDefault="00401D27" w:rsidP="00B72B5E">
      <w:pPr>
        <w:pStyle w:val="TM10"/>
        <w:tabs>
          <w:tab w:val="left" w:pos="400"/>
          <w:tab w:val="right" w:leader="dot" w:pos="9060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74850103" w:history="1">
        <w:r w:rsidR="002D275D" w:rsidRPr="003F4166">
          <w:rPr>
            <w:rStyle w:val="Lienhypertexte"/>
            <w:noProof/>
          </w:rPr>
          <w:t>8</w:t>
        </w:r>
        <w:r w:rsidR="002D275D" w:rsidRPr="003F41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D275D" w:rsidRPr="003F4166">
          <w:rPr>
            <w:rStyle w:val="Lienhypertexte"/>
            <w:noProof/>
          </w:rPr>
          <w:t>Annexes</w:t>
        </w:r>
        <w:r w:rsidR="002D275D" w:rsidRPr="003F4166">
          <w:rPr>
            <w:noProof/>
            <w:webHidden/>
          </w:rPr>
          <w:tab/>
        </w:r>
        <w:r w:rsidR="002D275D" w:rsidRPr="003F4166">
          <w:rPr>
            <w:noProof/>
            <w:webHidden/>
          </w:rPr>
          <w:fldChar w:fldCharType="begin"/>
        </w:r>
        <w:r w:rsidR="002D275D" w:rsidRPr="003F4166">
          <w:rPr>
            <w:noProof/>
            <w:webHidden/>
          </w:rPr>
          <w:instrText xml:space="preserve"> PAGEREF _Toc474850103 \h </w:instrText>
        </w:r>
        <w:r w:rsidR="002D275D" w:rsidRPr="003F4166">
          <w:rPr>
            <w:noProof/>
            <w:webHidden/>
          </w:rPr>
        </w:r>
        <w:r w:rsidR="002D275D" w:rsidRPr="003F4166">
          <w:rPr>
            <w:noProof/>
            <w:webHidden/>
          </w:rPr>
          <w:fldChar w:fldCharType="separate"/>
        </w:r>
        <w:r w:rsidR="00672BDC">
          <w:rPr>
            <w:noProof/>
            <w:webHidden/>
          </w:rPr>
          <w:t>15</w:t>
        </w:r>
        <w:r w:rsidR="002D275D" w:rsidRPr="003F4166">
          <w:rPr>
            <w:noProof/>
            <w:webHidden/>
          </w:rPr>
          <w:fldChar w:fldCharType="end"/>
        </w:r>
      </w:hyperlink>
    </w:p>
    <w:p w:rsidR="00742484" w:rsidRPr="003F4166" w:rsidRDefault="00A65F0B" w:rsidP="00B72B5E">
      <w:pPr>
        <w:spacing w:line="360" w:lineRule="auto"/>
      </w:pPr>
      <w:r w:rsidRPr="003F4166">
        <w:rPr>
          <w:rFonts w:cs="Arial"/>
          <w:i/>
          <w:iCs/>
          <w:caps/>
          <w:sz w:val="22"/>
          <w:szCs w:val="22"/>
        </w:rPr>
        <w:fldChar w:fldCharType="end"/>
      </w:r>
      <w:r w:rsidR="00742484" w:rsidRPr="003F4166">
        <w:br w:type="page"/>
      </w:r>
    </w:p>
    <w:p w:rsidR="00D160DD" w:rsidRPr="003F4166" w:rsidRDefault="007F30AE" w:rsidP="00B72B5E">
      <w:pPr>
        <w:pStyle w:val="Titre1"/>
        <w:spacing w:line="360" w:lineRule="auto"/>
        <w:rPr>
          <w:rFonts w:ascii="Calibri" w:hAnsi="Calibri"/>
        </w:rPr>
      </w:pPr>
      <w:bookmarkStart w:id="0" w:name="_Toc532179955"/>
      <w:bookmarkStart w:id="1" w:name="_Toc165969637"/>
      <w:bookmarkStart w:id="2" w:name="_Toc474850069"/>
      <w:r w:rsidRPr="003F4166">
        <w:rPr>
          <w:rFonts w:ascii="Calibri" w:hAnsi="Calibri"/>
        </w:rPr>
        <w:lastRenderedPageBreak/>
        <w:t>Spécifications</w:t>
      </w:r>
      <w:bookmarkEnd w:id="0"/>
      <w:bookmarkEnd w:id="1"/>
      <w:bookmarkEnd w:id="2"/>
    </w:p>
    <w:p w:rsidR="008E53F9" w:rsidRPr="003F4166" w:rsidRDefault="008E53F9" w:rsidP="00B72B5E">
      <w:pPr>
        <w:pStyle w:val="Corpsdetexte"/>
        <w:spacing w:line="360" w:lineRule="auto"/>
      </w:pPr>
    </w:p>
    <w:p w:rsidR="00D160DD" w:rsidRPr="003F4166" w:rsidRDefault="00753A51" w:rsidP="00DC78B5">
      <w:pPr>
        <w:pStyle w:val="Titre2"/>
      </w:pPr>
      <w:bookmarkStart w:id="3" w:name="_Toc474850070"/>
      <w:bookmarkStart w:id="4" w:name="_Toc532179969"/>
      <w:bookmarkStart w:id="5" w:name="_Toc165969639"/>
      <w:r w:rsidRPr="003F4166">
        <w:t>T</w:t>
      </w:r>
      <w:r w:rsidR="00902523" w:rsidRPr="003F4166">
        <w:t>itr</w:t>
      </w:r>
      <w:r w:rsidR="0015167D" w:rsidRPr="003F4166">
        <w:t>e</w:t>
      </w:r>
      <w:bookmarkEnd w:id="3"/>
    </w:p>
    <w:p w:rsidR="0015167D" w:rsidRPr="003F4166" w:rsidRDefault="0015167D" w:rsidP="00B72B5E">
      <w:pPr>
        <w:pStyle w:val="Informations"/>
        <w:spacing w:line="360" w:lineRule="auto"/>
        <w:ind w:left="0"/>
      </w:pPr>
      <w:r w:rsidRPr="003F4166">
        <w:t>A compléter</w:t>
      </w:r>
      <w:r w:rsidR="002D275D" w:rsidRPr="003F4166">
        <w:t xml:space="preserve"> </w:t>
      </w:r>
      <w:r w:rsidR="009B009E" w:rsidRPr="003F4166">
        <w:t xml:space="preserve">par un titre cours et pertinent. </w:t>
      </w:r>
      <w:r w:rsidR="008A464B" w:rsidRPr="003F4166">
        <w:t xml:space="preserve">Cela peut être une reprise ou compléter le titre de la première page </w:t>
      </w:r>
      <w:r w:rsidRPr="003F4166">
        <w:t xml:space="preserve">… </w:t>
      </w:r>
    </w:p>
    <w:p w:rsidR="00753A51" w:rsidRPr="003F4166" w:rsidRDefault="00902523" w:rsidP="00DC78B5">
      <w:pPr>
        <w:pStyle w:val="Titre2"/>
      </w:pPr>
      <w:bookmarkStart w:id="6" w:name="_Toc474850071"/>
      <w:r w:rsidRPr="003F4166">
        <w:t>Description</w:t>
      </w:r>
      <w:bookmarkEnd w:id="6"/>
    </w:p>
    <w:p w:rsidR="0015167D" w:rsidRPr="003F4166" w:rsidRDefault="0015167D" w:rsidP="00B72B5E">
      <w:pPr>
        <w:pStyle w:val="Informations"/>
        <w:spacing w:line="360" w:lineRule="auto"/>
        <w:ind w:left="0"/>
      </w:pPr>
      <w:r w:rsidRPr="003F4166">
        <w:t>A compléter</w:t>
      </w:r>
      <w:r w:rsidR="002D275D" w:rsidRPr="003F4166">
        <w:t xml:space="preserve"> </w:t>
      </w:r>
      <w:r w:rsidR="009B009E" w:rsidRPr="003F4166">
        <w:t>par une explication du contexte, de la situation, des raisons</w:t>
      </w:r>
      <w:r w:rsidR="00542CE3" w:rsidRPr="003F4166">
        <w:t xml:space="preserve"> générales de la mise en route d’un tel projet. Le lecteur doit pouvoir comprendre les motivations du lancement du projet</w:t>
      </w:r>
      <w:r w:rsidRPr="003F4166">
        <w:t xml:space="preserve">… </w:t>
      </w:r>
    </w:p>
    <w:p w:rsidR="00753A51" w:rsidRPr="003F4166" w:rsidRDefault="00902523" w:rsidP="00DC78B5">
      <w:pPr>
        <w:pStyle w:val="Titre2"/>
      </w:pPr>
      <w:bookmarkStart w:id="7" w:name="_Toc474850072"/>
      <w:r w:rsidRPr="003F4166">
        <w:t>Matériel et logiciels à disposition</w:t>
      </w:r>
      <w:bookmarkEnd w:id="7"/>
    </w:p>
    <w:p w:rsidR="00F664DF" w:rsidRPr="003F4166" w:rsidRDefault="0015167D" w:rsidP="00B72B5E">
      <w:pPr>
        <w:pStyle w:val="Informations"/>
        <w:spacing w:line="360" w:lineRule="auto"/>
        <w:ind w:left="0"/>
      </w:pPr>
      <w:r w:rsidRPr="003F4166">
        <w:t>A compléter</w:t>
      </w:r>
      <w:r w:rsidR="00542CE3" w:rsidRPr="003F4166">
        <w:t xml:space="preserve"> par ce qui est nécessaire pour le démarrage</w:t>
      </w:r>
      <w:r w:rsidRPr="003F4166">
        <w:t xml:space="preserve"> … </w:t>
      </w:r>
    </w:p>
    <w:p w:rsidR="00753A51" w:rsidRPr="003F4166" w:rsidRDefault="00753A51" w:rsidP="00DC78B5">
      <w:pPr>
        <w:pStyle w:val="Titre2"/>
      </w:pPr>
      <w:bookmarkStart w:id="8" w:name="_Toc474850073"/>
      <w:r w:rsidRPr="003F4166">
        <w:t>P</w:t>
      </w:r>
      <w:r w:rsidR="00902523" w:rsidRPr="003F4166">
        <w:t>rérequis</w:t>
      </w:r>
      <w:bookmarkEnd w:id="8"/>
    </w:p>
    <w:p w:rsidR="0015167D" w:rsidRPr="003F4166" w:rsidRDefault="0015167D" w:rsidP="00B72B5E">
      <w:pPr>
        <w:pStyle w:val="Informations"/>
        <w:spacing w:line="360" w:lineRule="auto"/>
        <w:ind w:left="0"/>
      </w:pPr>
      <w:r w:rsidRPr="003F4166">
        <w:t>A compléter</w:t>
      </w:r>
      <w:r w:rsidR="00542CE3" w:rsidRPr="003F4166">
        <w:t xml:space="preserve"> par une description des compétences, des connaissances et de la formation minimum pour être à même de réaliser le projet</w:t>
      </w:r>
      <w:r w:rsidRPr="003F4166">
        <w:t xml:space="preserve"> … </w:t>
      </w:r>
    </w:p>
    <w:p w:rsidR="00753A51" w:rsidRPr="003F4166" w:rsidRDefault="00902523" w:rsidP="00DC78B5">
      <w:pPr>
        <w:pStyle w:val="Titre2"/>
      </w:pPr>
      <w:bookmarkStart w:id="9" w:name="_Toc474850074"/>
      <w:r w:rsidRPr="003F4166">
        <w:t>Cahier des charges</w:t>
      </w:r>
      <w:bookmarkEnd w:id="9"/>
    </w:p>
    <w:p w:rsidR="00804E5B" w:rsidRPr="003F4166" w:rsidRDefault="00804E5B" w:rsidP="00B72B5E">
      <w:pPr>
        <w:pStyle w:val="Retraitcorpsdetexte3"/>
        <w:spacing w:line="360" w:lineRule="auto"/>
        <w:ind w:left="0"/>
        <w:rPr>
          <w:color w:val="FF0000"/>
        </w:rPr>
      </w:pPr>
      <w:r w:rsidRPr="003F4166">
        <w:rPr>
          <w:color w:val="FF0000"/>
        </w:rPr>
        <w:t>Le document fourni par le chef de projet fait foi</w:t>
      </w:r>
      <w:r w:rsidR="002D275D" w:rsidRPr="003F4166">
        <w:rPr>
          <w:color w:val="FF0000"/>
        </w:rPr>
        <w:t xml:space="preserve">. Il doit être mis en annexe </w:t>
      </w:r>
      <w:r w:rsidR="002D275D" w:rsidRPr="003F4166">
        <w:rPr>
          <w:color w:val="FF0000"/>
        </w:rPr>
        <w:sym w:font="Wingdings" w:char="F0E8"/>
      </w:r>
      <w:r w:rsidR="002D275D" w:rsidRPr="003F4166">
        <w:rPr>
          <w:color w:val="FF0000"/>
        </w:rPr>
        <w:t xml:space="preserve"> </w:t>
      </w:r>
      <w:r w:rsidRPr="003F4166">
        <w:rPr>
          <w:color w:val="FF0000"/>
        </w:rPr>
        <w:t>Lien sur CDC</w:t>
      </w:r>
    </w:p>
    <w:p w:rsidR="00D160DD" w:rsidRPr="003F4166" w:rsidRDefault="00EE16F0" w:rsidP="00B72B5E">
      <w:pPr>
        <w:pStyle w:val="Titre3"/>
        <w:tabs>
          <w:tab w:val="clear" w:pos="1814"/>
        </w:tabs>
        <w:spacing w:line="360" w:lineRule="auto"/>
        <w:ind w:left="709"/>
        <w:rPr>
          <w:rFonts w:ascii="Calibri" w:hAnsi="Calibri"/>
          <w:strike/>
          <w:color w:val="FF0000"/>
        </w:rPr>
      </w:pPr>
      <w:bookmarkStart w:id="10" w:name="_Toc474850075"/>
      <w:r w:rsidRPr="003F4166">
        <w:rPr>
          <w:rFonts w:ascii="Calibri" w:hAnsi="Calibri"/>
          <w:strike/>
          <w:color w:val="FF0000"/>
        </w:rPr>
        <w:t>Objectifs et portée du projet (objectifs SMART)</w:t>
      </w:r>
      <w:bookmarkEnd w:id="10"/>
    </w:p>
    <w:p w:rsidR="0015167D" w:rsidRPr="003F4166" w:rsidRDefault="0015167D" w:rsidP="00B72B5E">
      <w:pPr>
        <w:pStyle w:val="Informations"/>
        <w:spacing w:line="360" w:lineRule="auto"/>
        <w:ind w:left="0"/>
        <w:rPr>
          <w:strike/>
          <w:color w:val="FF0000"/>
        </w:rPr>
      </w:pPr>
      <w:r w:rsidRPr="003F4166">
        <w:rPr>
          <w:strike/>
          <w:color w:val="FF0000"/>
        </w:rPr>
        <w:t>A compléter</w:t>
      </w:r>
      <w:r w:rsidR="00542CE3" w:rsidRPr="003F4166">
        <w:rPr>
          <w:strike/>
          <w:color w:val="FF0000"/>
        </w:rPr>
        <w:t>. Il s’agit d’ébaucher des réponses aux questions de l’acronyme CQQCOQP (Combien, Quoi, Qui, Comment, Où, Quand, Pourquoi)</w:t>
      </w:r>
    </w:p>
    <w:p w:rsidR="00F664DF" w:rsidRPr="003F4166" w:rsidRDefault="00542CE3" w:rsidP="00B72B5E">
      <w:pPr>
        <w:pStyle w:val="Titre3"/>
        <w:tabs>
          <w:tab w:val="clear" w:pos="1814"/>
        </w:tabs>
        <w:spacing w:line="360" w:lineRule="auto"/>
        <w:ind w:left="709"/>
        <w:rPr>
          <w:rFonts w:ascii="Calibri" w:hAnsi="Calibri"/>
          <w:strike/>
          <w:color w:val="FF0000"/>
        </w:rPr>
      </w:pPr>
      <w:bookmarkStart w:id="11" w:name="_Toc474850076"/>
      <w:r w:rsidRPr="003F4166">
        <w:rPr>
          <w:rFonts w:ascii="Calibri" w:hAnsi="Calibri"/>
          <w:strike/>
          <w:color w:val="FF0000"/>
        </w:rPr>
        <w:t>Caractéristiques des utilisateurs et impacts</w:t>
      </w:r>
      <w:bookmarkEnd w:id="11"/>
    </w:p>
    <w:p w:rsidR="0015167D" w:rsidRPr="003F4166" w:rsidRDefault="00542CE3" w:rsidP="00B72B5E">
      <w:pPr>
        <w:pStyle w:val="Informations"/>
        <w:spacing w:line="360" w:lineRule="auto"/>
        <w:ind w:left="0"/>
        <w:rPr>
          <w:strike/>
          <w:color w:val="FF0000"/>
        </w:rPr>
      </w:pPr>
      <w:r w:rsidRPr="003F4166">
        <w:rPr>
          <w:strike/>
          <w:color w:val="FF0000"/>
        </w:rPr>
        <w:t>A compléter</w:t>
      </w:r>
      <w:r w:rsidR="0015167D" w:rsidRPr="003F4166">
        <w:rPr>
          <w:strike/>
          <w:color w:val="FF0000"/>
        </w:rPr>
        <w:t xml:space="preserve">… </w:t>
      </w:r>
      <w:r w:rsidRPr="003F4166">
        <w:rPr>
          <w:strike/>
          <w:color w:val="FF0000"/>
        </w:rPr>
        <w:t>Il s’agit d’identifier le(s) profil(s) de(s) utilisateur-</w:t>
      </w:r>
      <w:proofErr w:type="spellStart"/>
      <w:r w:rsidRPr="003F4166">
        <w:rPr>
          <w:strike/>
          <w:color w:val="FF0000"/>
        </w:rPr>
        <w:t>trice</w:t>
      </w:r>
      <w:proofErr w:type="spellEnd"/>
      <w:r w:rsidRPr="003F4166">
        <w:rPr>
          <w:strike/>
          <w:color w:val="FF0000"/>
        </w:rPr>
        <w:t>(s) type, et les conséquences que cela va avoir sur la conception (couleurs, ergonomie, utilisation, etc.)</w:t>
      </w:r>
    </w:p>
    <w:p w:rsidR="00F664DF" w:rsidRPr="003F4166" w:rsidRDefault="00542CE3" w:rsidP="00B72B5E">
      <w:pPr>
        <w:pStyle w:val="Titre3"/>
        <w:tabs>
          <w:tab w:val="clear" w:pos="1814"/>
        </w:tabs>
        <w:spacing w:line="360" w:lineRule="auto"/>
        <w:ind w:left="709"/>
        <w:rPr>
          <w:rFonts w:ascii="Calibri" w:hAnsi="Calibri"/>
          <w:strike/>
          <w:color w:val="FF0000"/>
        </w:rPr>
      </w:pPr>
      <w:bookmarkStart w:id="12" w:name="_Toc474850077"/>
      <w:r w:rsidRPr="003F4166">
        <w:rPr>
          <w:rFonts w:ascii="Calibri" w:hAnsi="Calibri"/>
          <w:strike/>
          <w:color w:val="FF0000"/>
        </w:rPr>
        <w:t>Fonctionnalités requises (du point de vue de l’utilisateur)</w:t>
      </w:r>
      <w:bookmarkEnd w:id="12"/>
    </w:p>
    <w:p w:rsidR="0015167D" w:rsidRPr="003F4166" w:rsidRDefault="0015167D" w:rsidP="00B72B5E">
      <w:pPr>
        <w:pStyle w:val="Informations"/>
        <w:spacing w:line="360" w:lineRule="auto"/>
        <w:ind w:left="0"/>
        <w:rPr>
          <w:strike/>
          <w:color w:val="FF0000"/>
        </w:rPr>
      </w:pPr>
      <w:r w:rsidRPr="003F4166">
        <w:rPr>
          <w:strike/>
          <w:color w:val="FF0000"/>
        </w:rPr>
        <w:t xml:space="preserve">A compléter </w:t>
      </w:r>
      <w:r w:rsidR="00542CE3" w:rsidRPr="003F4166">
        <w:rPr>
          <w:strike/>
          <w:color w:val="FF0000"/>
        </w:rPr>
        <w:t xml:space="preserve">par une espèce de mode d’emploi du produit. S’il s’agissait d’une montre, décrire qu’à part l’heure, il y aura la possibilité d’utiliser un chronomètre, un réveil, </w:t>
      </w:r>
      <w:r w:rsidRPr="003F4166">
        <w:rPr>
          <w:strike/>
          <w:color w:val="FF0000"/>
        </w:rPr>
        <w:t xml:space="preserve">… </w:t>
      </w:r>
    </w:p>
    <w:p w:rsidR="00F664DF" w:rsidRPr="003F4166" w:rsidRDefault="00753A51" w:rsidP="00B72B5E">
      <w:pPr>
        <w:pStyle w:val="Titre3"/>
        <w:tabs>
          <w:tab w:val="clear" w:pos="1814"/>
        </w:tabs>
        <w:spacing w:line="360" w:lineRule="auto"/>
        <w:ind w:left="709"/>
        <w:rPr>
          <w:rFonts w:ascii="Calibri" w:hAnsi="Calibri"/>
          <w:strike/>
          <w:color w:val="FF0000"/>
        </w:rPr>
      </w:pPr>
      <w:bookmarkStart w:id="13" w:name="_Toc474850078"/>
      <w:r w:rsidRPr="003F4166">
        <w:rPr>
          <w:rFonts w:ascii="Calibri" w:hAnsi="Calibri"/>
          <w:strike/>
          <w:color w:val="FF0000"/>
        </w:rPr>
        <w:t>Contraintes</w:t>
      </w:r>
      <w:bookmarkEnd w:id="13"/>
    </w:p>
    <w:p w:rsidR="0015167D" w:rsidRPr="003F4166" w:rsidRDefault="008E53F9" w:rsidP="00B72B5E">
      <w:pPr>
        <w:pStyle w:val="Informations"/>
        <w:spacing w:line="360" w:lineRule="auto"/>
        <w:ind w:left="0"/>
        <w:rPr>
          <w:strike/>
          <w:color w:val="FF0000"/>
        </w:rPr>
      </w:pPr>
      <w:r w:rsidRPr="003F4166">
        <w:rPr>
          <w:strike/>
          <w:color w:val="FF0000"/>
        </w:rPr>
        <w:t>Sécurité, backups, disponibilité, système utilisé, interfaces avec autres logiciels, etc.</w:t>
      </w:r>
    </w:p>
    <w:p w:rsidR="00F664DF" w:rsidRPr="003F4166" w:rsidRDefault="00753A51" w:rsidP="00B72B5E">
      <w:pPr>
        <w:pStyle w:val="Titre3"/>
        <w:tabs>
          <w:tab w:val="clear" w:pos="1814"/>
        </w:tabs>
        <w:spacing w:line="360" w:lineRule="auto"/>
        <w:ind w:left="709"/>
        <w:rPr>
          <w:rFonts w:ascii="Calibri" w:hAnsi="Calibri"/>
          <w:strike/>
          <w:color w:val="FF0000"/>
        </w:rPr>
      </w:pPr>
      <w:bookmarkStart w:id="14" w:name="_Toc474850079"/>
      <w:r w:rsidRPr="003F4166">
        <w:rPr>
          <w:rFonts w:ascii="Calibri" w:hAnsi="Calibri"/>
          <w:strike/>
          <w:color w:val="FF0000"/>
        </w:rPr>
        <w:t>Travail à réaliser par l'apprenti</w:t>
      </w:r>
      <w:bookmarkEnd w:id="14"/>
    </w:p>
    <w:p w:rsidR="0015167D" w:rsidRPr="003F4166" w:rsidRDefault="005B27EF" w:rsidP="00B72B5E">
      <w:pPr>
        <w:pStyle w:val="Informations"/>
        <w:spacing w:line="360" w:lineRule="auto"/>
        <w:ind w:left="0"/>
        <w:rPr>
          <w:strike/>
          <w:color w:val="FF0000"/>
        </w:rPr>
      </w:pPr>
      <w:r w:rsidRPr="003F4166">
        <w:rPr>
          <w:strike/>
          <w:color w:val="FF0000"/>
        </w:rPr>
        <w:t xml:space="preserve">Décrire à quoi doit ressembler le travail produit, ce qu’il faudra </w:t>
      </w:r>
      <w:r w:rsidR="008E53F9" w:rsidRPr="003F4166">
        <w:rPr>
          <w:strike/>
          <w:color w:val="FF0000"/>
        </w:rPr>
        <w:t>rendre</w:t>
      </w:r>
      <w:r w:rsidR="0015167D" w:rsidRPr="003F4166">
        <w:rPr>
          <w:strike/>
          <w:color w:val="FF0000"/>
        </w:rPr>
        <w:t xml:space="preserve"> … </w:t>
      </w:r>
    </w:p>
    <w:p w:rsidR="00F664DF" w:rsidRPr="003F4166" w:rsidRDefault="00753A51" w:rsidP="00B72B5E">
      <w:pPr>
        <w:pStyle w:val="Titre3"/>
        <w:tabs>
          <w:tab w:val="clear" w:pos="1814"/>
        </w:tabs>
        <w:spacing w:line="360" w:lineRule="auto"/>
        <w:ind w:left="709"/>
        <w:rPr>
          <w:rFonts w:ascii="Calibri" w:hAnsi="Calibri"/>
          <w:strike/>
          <w:color w:val="FF0000"/>
        </w:rPr>
      </w:pPr>
      <w:bookmarkStart w:id="15" w:name="_Toc474850080"/>
      <w:r w:rsidRPr="003F4166">
        <w:rPr>
          <w:rFonts w:ascii="Calibri" w:hAnsi="Calibri"/>
          <w:strike/>
          <w:color w:val="FF0000"/>
        </w:rPr>
        <w:t>Si le temps le permet …</w:t>
      </w:r>
      <w:bookmarkEnd w:id="15"/>
    </w:p>
    <w:p w:rsidR="0015167D" w:rsidRPr="003F4166" w:rsidRDefault="008E53F9" w:rsidP="00B72B5E">
      <w:pPr>
        <w:pStyle w:val="Informations"/>
        <w:spacing w:line="360" w:lineRule="auto"/>
        <w:ind w:left="0"/>
        <w:rPr>
          <w:strike/>
          <w:color w:val="FF0000"/>
        </w:rPr>
      </w:pPr>
      <w:r w:rsidRPr="003F4166">
        <w:rPr>
          <w:strike/>
          <w:color w:val="FF0000"/>
        </w:rPr>
        <w:t xml:space="preserve">Objectifs </w:t>
      </w:r>
      <w:proofErr w:type="spellStart"/>
      <w:r w:rsidRPr="003F4166">
        <w:rPr>
          <w:strike/>
          <w:color w:val="FF0000"/>
        </w:rPr>
        <w:t>complémentaires</w:t>
      </w:r>
      <w:r w:rsidR="005B27EF" w:rsidRPr="003F4166">
        <w:rPr>
          <w:strike/>
          <w:color w:val="FF0000"/>
        </w:rPr>
        <w:t>au</w:t>
      </w:r>
      <w:proofErr w:type="spellEnd"/>
      <w:r w:rsidR="005B27EF" w:rsidRPr="003F4166">
        <w:rPr>
          <w:strike/>
          <w:color w:val="FF0000"/>
        </w:rPr>
        <w:t xml:space="preserve"> cas où le projet n’est pas assez ambitieux dans le temps imparti</w:t>
      </w:r>
      <w:r w:rsidR="0015167D" w:rsidRPr="003F4166">
        <w:rPr>
          <w:strike/>
          <w:color w:val="FF0000"/>
        </w:rPr>
        <w:t xml:space="preserve">… </w:t>
      </w:r>
    </w:p>
    <w:p w:rsidR="00F664DF" w:rsidRPr="003F4166" w:rsidRDefault="00753A51" w:rsidP="00B72B5E">
      <w:pPr>
        <w:pStyle w:val="Titre3"/>
        <w:tabs>
          <w:tab w:val="clear" w:pos="1814"/>
        </w:tabs>
        <w:spacing w:line="360" w:lineRule="auto"/>
        <w:ind w:left="709"/>
        <w:rPr>
          <w:rFonts w:ascii="Calibri" w:hAnsi="Calibri"/>
          <w:strike/>
          <w:color w:val="FF0000"/>
        </w:rPr>
      </w:pPr>
      <w:bookmarkStart w:id="16" w:name="_Toc474850081"/>
      <w:r w:rsidRPr="003F4166">
        <w:rPr>
          <w:rFonts w:ascii="Calibri" w:hAnsi="Calibri"/>
          <w:strike/>
          <w:color w:val="FF0000"/>
        </w:rPr>
        <w:t>Méthodes de validation des solutions</w:t>
      </w:r>
      <w:bookmarkEnd w:id="16"/>
    </w:p>
    <w:p w:rsidR="0015167D" w:rsidRPr="003F4166" w:rsidRDefault="008E53F9" w:rsidP="00B72B5E">
      <w:pPr>
        <w:pStyle w:val="Informations"/>
        <w:spacing w:line="360" w:lineRule="auto"/>
        <w:ind w:left="0"/>
        <w:rPr>
          <w:strike/>
          <w:color w:val="FF0000"/>
        </w:rPr>
      </w:pPr>
      <w:r w:rsidRPr="003F4166">
        <w:rPr>
          <w:strike/>
          <w:color w:val="FF0000"/>
        </w:rPr>
        <w:t xml:space="preserve">Comment </w:t>
      </w:r>
      <w:r w:rsidR="005B27EF" w:rsidRPr="003F4166">
        <w:rPr>
          <w:strike/>
          <w:color w:val="FF0000"/>
        </w:rPr>
        <w:t xml:space="preserve">les </w:t>
      </w:r>
      <w:r w:rsidRPr="003F4166">
        <w:rPr>
          <w:strike/>
          <w:color w:val="FF0000"/>
        </w:rPr>
        <w:t>tests</w:t>
      </w:r>
      <w:r w:rsidR="005B27EF" w:rsidRPr="003F4166">
        <w:rPr>
          <w:strike/>
          <w:color w:val="FF0000"/>
        </w:rPr>
        <w:t xml:space="preserve"> vont être entrepris</w:t>
      </w:r>
      <w:r w:rsidRPr="003F4166">
        <w:rPr>
          <w:strike/>
          <w:color w:val="FF0000"/>
        </w:rPr>
        <w:t xml:space="preserve">, quels tests </w:t>
      </w:r>
      <w:r w:rsidR="005B27EF" w:rsidRPr="003F4166">
        <w:rPr>
          <w:strike/>
          <w:color w:val="FF0000"/>
        </w:rPr>
        <w:t>doivent être entrepris</w:t>
      </w:r>
      <w:r w:rsidRPr="003F4166">
        <w:rPr>
          <w:strike/>
          <w:color w:val="FF0000"/>
        </w:rPr>
        <w:t>, etc.</w:t>
      </w:r>
      <w:r w:rsidR="0015167D" w:rsidRPr="003F4166">
        <w:rPr>
          <w:strike/>
          <w:color w:val="FF0000"/>
        </w:rPr>
        <w:t xml:space="preserve">… </w:t>
      </w:r>
    </w:p>
    <w:p w:rsidR="00753A51" w:rsidRPr="003F4166" w:rsidRDefault="00902523" w:rsidP="00DC78B5">
      <w:pPr>
        <w:pStyle w:val="Titre2"/>
      </w:pPr>
      <w:bookmarkStart w:id="17" w:name="_Toc474850082"/>
      <w:r w:rsidRPr="003F4166">
        <w:lastRenderedPageBreak/>
        <w:t>Les points suivants seront évalués</w:t>
      </w:r>
      <w:bookmarkEnd w:id="17"/>
    </w:p>
    <w:p w:rsidR="00753A51" w:rsidRPr="003F4166" w:rsidRDefault="00902523" w:rsidP="00DC78B5">
      <w:pPr>
        <w:pStyle w:val="Titre2"/>
      </w:pPr>
      <w:bookmarkStart w:id="18" w:name="_Toc474850083"/>
      <w:r w:rsidRPr="003F4166">
        <w:t>Validation et conditions de réussite</w:t>
      </w:r>
      <w:bookmarkEnd w:id="18"/>
    </w:p>
    <w:p w:rsidR="002D275D" w:rsidRPr="003F4166" w:rsidRDefault="002D275D" w:rsidP="00B72B5E">
      <w:pPr>
        <w:spacing w:line="360" w:lineRule="auto"/>
        <w:rPr>
          <w:rFonts w:cs="Arial"/>
          <w:b/>
          <w:bCs/>
          <w:caps/>
          <w:kern w:val="32"/>
          <w:sz w:val="32"/>
          <w:szCs w:val="32"/>
        </w:rPr>
      </w:pPr>
      <w:r w:rsidRPr="003F4166">
        <w:br w:type="page"/>
      </w:r>
    </w:p>
    <w:p w:rsidR="007F30AE" w:rsidRDefault="007F30AE" w:rsidP="00B72B5E">
      <w:pPr>
        <w:pStyle w:val="Titre1"/>
        <w:spacing w:line="360" w:lineRule="auto"/>
        <w:rPr>
          <w:rFonts w:ascii="Calibri" w:hAnsi="Calibri"/>
        </w:rPr>
      </w:pPr>
      <w:bookmarkStart w:id="19" w:name="_Toc474850084"/>
      <w:r w:rsidRPr="003F4166">
        <w:rPr>
          <w:rFonts w:ascii="Calibri" w:hAnsi="Calibri"/>
        </w:rPr>
        <w:lastRenderedPageBreak/>
        <w:t>Planification</w:t>
      </w:r>
      <w:bookmarkEnd w:id="4"/>
      <w:bookmarkEnd w:id="5"/>
      <w:r w:rsidR="008E53F9" w:rsidRPr="003F4166">
        <w:rPr>
          <w:rFonts w:ascii="Calibri" w:hAnsi="Calibri"/>
        </w:rPr>
        <w:t xml:space="preserve"> Initiale</w:t>
      </w:r>
      <w:bookmarkEnd w:id="19"/>
    </w:p>
    <w:p w:rsidR="003D42EA" w:rsidRDefault="003D42EA" w:rsidP="003D42EA">
      <w:pPr>
        <w:pStyle w:val="Corpsdetexte"/>
      </w:pPr>
      <w:r>
        <w:rPr>
          <w:noProof/>
        </w:rPr>
        <w:drawing>
          <wp:inline distT="0" distB="0" distL="0" distR="0" wp14:anchorId="583453F5" wp14:editId="041A623C">
            <wp:extent cx="5759450" cy="43592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EA" w:rsidRPr="003D42EA" w:rsidRDefault="003D42EA" w:rsidP="003D42EA">
      <w:pPr>
        <w:pStyle w:val="Corpsdetexte"/>
        <w:rPr>
          <w:i/>
        </w:rPr>
      </w:pPr>
      <w:r>
        <w:rPr>
          <w:i/>
        </w:rPr>
        <w:t>Gantt disponible en annexe</w:t>
      </w:r>
    </w:p>
    <w:p w:rsidR="007F30AE" w:rsidRPr="003F4166" w:rsidRDefault="007F30AE" w:rsidP="00B72B5E">
      <w:pPr>
        <w:pStyle w:val="Titre1"/>
        <w:spacing w:line="360" w:lineRule="auto"/>
        <w:rPr>
          <w:rFonts w:ascii="Calibri" w:hAnsi="Calibri"/>
        </w:rPr>
      </w:pPr>
      <w:bookmarkStart w:id="20" w:name="_Toc532179957"/>
      <w:bookmarkStart w:id="21" w:name="_Toc165969641"/>
      <w:bookmarkStart w:id="22" w:name="_Toc474850085"/>
      <w:r w:rsidRPr="003F4166">
        <w:rPr>
          <w:rFonts w:ascii="Calibri" w:hAnsi="Calibri"/>
        </w:rPr>
        <w:t>Analyse</w:t>
      </w:r>
      <w:bookmarkEnd w:id="20"/>
      <w:bookmarkEnd w:id="21"/>
      <w:bookmarkEnd w:id="22"/>
    </w:p>
    <w:p w:rsidR="00454474" w:rsidRDefault="00902523" w:rsidP="00DC78B5">
      <w:pPr>
        <w:pStyle w:val="Titre2"/>
      </w:pPr>
      <w:bookmarkStart w:id="23" w:name="_Toc474850086"/>
      <w:r w:rsidRPr="003F4166">
        <w:t>Opportunités</w:t>
      </w:r>
      <w:bookmarkEnd w:id="23"/>
    </w:p>
    <w:p w:rsidR="00454474" w:rsidRDefault="009D74B8" w:rsidP="00B72B5E">
      <w:pPr>
        <w:spacing w:line="360" w:lineRule="auto"/>
        <w:jc w:val="both"/>
      </w:pPr>
      <w:r>
        <w:t>Ce projet me permettra de développer mes capacités en développement .NET</w:t>
      </w:r>
      <w:r w:rsidR="00F923AD">
        <w:t xml:space="preserve">. </w:t>
      </w:r>
      <w:r w:rsidR="00C0202F">
        <w:t xml:space="preserve">Il me donnera l’opportunité d’approfondir mes connaissances </w:t>
      </w:r>
      <w:r w:rsidR="003174BD">
        <w:t>dans</w:t>
      </w:r>
      <w:r w:rsidR="00C0202F">
        <w:t xml:space="preserve"> l’architecture MVVM</w:t>
      </w:r>
      <w:r w:rsidR="003174BD">
        <w:t>.</w:t>
      </w:r>
      <w:r w:rsidR="00C93F92">
        <w:t xml:space="preserve"> </w:t>
      </w:r>
    </w:p>
    <w:p w:rsidR="00251078" w:rsidRDefault="00251078" w:rsidP="00B72B5E">
      <w:pPr>
        <w:spacing w:line="360" w:lineRule="auto"/>
        <w:jc w:val="both"/>
      </w:pPr>
    </w:p>
    <w:p w:rsidR="00454474" w:rsidRDefault="00454474" w:rsidP="00B72B5E">
      <w:pPr>
        <w:spacing w:line="360" w:lineRule="auto"/>
        <w:jc w:val="both"/>
      </w:pPr>
      <w:r>
        <w:t>La principale difficulté sera de fournir une interface simple et ergonomique. Je pense donc partir sur un design flat et minimaliste, permettant ainsi une interface simple et intuitive. J’utiliserais pour cela</w:t>
      </w:r>
      <w:r w:rsidR="00BA4B53">
        <w:t xml:space="preserve"> la librairie </w:t>
      </w:r>
      <w:proofErr w:type="spellStart"/>
      <w:r w:rsidR="00BA4B53">
        <w:t>Mahapps</w:t>
      </w:r>
      <w:proofErr w:type="spellEnd"/>
      <w:r w:rsidR="00BA4B53">
        <w:t xml:space="preserve"> qui me permettra de fournir une interface épurée dans le style de Windows 8</w:t>
      </w:r>
    </w:p>
    <w:p w:rsidR="001455AE" w:rsidRDefault="001455AE" w:rsidP="00B72B5E">
      <w:pPr>
        <w:spacing w:line="360" w:lineRule="auto"/>
        <w:jc w:val="both"/>
      </w:pPr>
    </w:p>
    <w:p w:rsidR="00B662B7" w:rsidRDefault="00CE30C7" w:rsidP="00EC154F">
      <w:pPr>
        <w:spacing w:line="360" w:lineRule="auto"/>
        <w:jc w:val="both"/>
      </w:pPr>
      <w:r>
        <w:t>La sauvegarde du contexte de l’application sera un point difficile. Il y a plusieurs options pour pouvoir garder le contexte applicatif après la fermeture de l’application. Je pense crée une classe qui contient toute les données à sauvegarder</w:t>
      </w:r>
      <w:r w:rsidR="00565594">
        <w:t xml:space="preserve">. Celle-ci sera enregistré dans la base de </w:t>
      </w:r>
      <w:r w:rsidR="00565594">
        <w:lastRenderedPageBreak/>
        <w:t>données. À</w:t>
      </w:r>
      <w:r>
        <w:t xml:space="preserve"> l’ouverture de l’</w:t>
      </w:r>
      <w:r w:rsidR="0049339D">
        <w:t>applicatio</w:t>
      </w:r>
      <w:bookmarkStart w:id="24" w:name="_Toc532179959"/>
      <w:bookmarkStart w:id="25" w:name="_Toc165969643"/>
      <w:bookmarkStart w:id="26" w:name="_Toc474850087"/>
      <w:r w:rsidR="00880739">
        <w:t>n</w:t>
      </w:r>
      <w:r w:rsidR="00565594">
        <w:t xml:space="preserve"> je n’aurais alors plus </w:t>
      </w:r>
      <w:r w:rsidR="00F026A5">
        <w:t>qu’à interpréter</w:t>
      </w:r>
      <w:r w:rsidR="00565594">
        <w:t xml:space="preserve"> les donner de la classe pour les restaurer au bon endroit</w:t>
      </w:r>
      <w:r w:rsidR="0054187F">
        <w:t>.</w:t>
      </w:r>
    </w:p>
    <w:p w:rsidR="007F30AE" w:rsidRDefault="007F30AE" w:rsidP="00DC78B5">
      <w:pPr>
        <w:pStyle w:val="Titre2"/>
      </w:pPr>
      <w:r w:rsidRPr="003F4166">
        <w:lastRenderedPageBreak/>
        <w:t>Document d’analyse</w:t>
      </w:r>
      <w:bookmarkEnd w:id="24"/>
      <w:bookmarkEnd w:id="25"/>
      <w:r w:rsidR="005328B0" w:rsidRPr="003F4166">
        <w:t xml:space="preserve"> et conception</w:t>
      </w:r>
      <w:bookmarkEnd w:id="26"/>
    </w:p>
    <w:p w:rsidR="004F7C7D" w:rsidRDefault="004F7C7D" w:rsidP="00DC78B5">
      <w:pPr>
        <w:pStyle w:val="Titre3"/>
      </w:pPr>
      <w:r>
        <w:t>Maquette</w:t>
      </w:r>
    </w:p>
    <w:p w:rsidR="0033527B" w:rsidRDefault="008312C9" w:rsidP="00672BDC">
      <w:pPr>
        <w:pStyle w:val="Retraitcorpsdetexte3"/>
        <w:ind w:left="0"/>
        <w:jc w:val="center"/>
      </w:pPr>
      <w:r>
        <w:rPr>
          <w:noProof/>
        </w:rPr>
        <w:drawing>
          <wp:inline distT="0" distB="0" distL="0" distR="0" wp14:anchorId="2F244470" wp14:editId="1D624B84">
            <wp:extent cx="5067458" cy="3960000"/>
            <wp:effectExtent l="0" t="0" r="0" b="2540"/>
            <wp:docPr id="2" name="Image 2" descr="H:\TPI\Maquette\Musiq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TPI\Maquette\Musiqu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58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5566D" wp14:editId="1C7198AC">
            <wp:extent cx="5014340" cy="3960000"/>
            <wp:effectExtent l="0" t="0" r="0" b="2540"/>
            <wp:docPr id="10" name="Image 10" descr="H:\TPI\Maquette\Artis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TPI\Maquette\Artiste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4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A6" w:rsidRDefault="0033527B" w:rsidP="00835454">
      <w:pPr>
        <w:pStyle w:val="Titre3"/>
        <w:numPr>
          <w:ilvl w:val="0"/>
          <w:numId w:val="0"/>
        </w:num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587861" wp14:editId="0B0EC8F4">
            <wp:extent cx="5110769" cy="3960000"/>
            <wp:effectExtent l="0" t="0" r="0" b="2540"/>
            <wp:docPr id="9" name="Image 9" descr="H:\TPI\Maquette\Alb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TPI\Maquette\Albu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69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385">
        <w:rPr>
          <w:noProof/>
        </w:rPr>
        <w:drawing>
          <wp:inline distT="0" distB="0" distL="0" distR="0" wp14:anchorId="3D7EE343" wp14:editId="47E14A05">
            <wp:extent cx="5110480" cy="3976698"/>
            <wp:effectExtent l="0" t="0" r="0" b="5080"/>
            <wp:docPr id="13" name="Image 13" descr="H:\TPI\Maquette\Gen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TPI\Maquette\Gen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83" cy="39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59DD">
        <w:rPr>
          <w:noProof/>
        </w:rPr>
        <w:lastRenderedPageBreak/>
        <w:drawing>
          <wp:inline distT="0" distB="0" distL="0" distR="0" wp14:anchorId="1DD67AFE" wp14:editId="48393405">
            <wp:extent cx="5067458" cy="3960000"/>
            <wp:effectExtent l="0" t="0" r="0" b="2540"/>
            <wp:docPr id="8" name="Image 8" descr="H:\TPI\Maquette\Sugg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TPI\Maquette\Suggest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58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068">
        <w:rPr>
          <w:noProof/>
        </w:rPr>
        <w:drawing>
          <wp:inline distT="0" distB="0" distL="0" distR="0">
            <wp:extent cx="5014340" cy="3960000"/>
            <wp:effectExtent l="0" t="0" r="0" b="2540"/>
            <wp:docPr id="3" name="Image 3" descr="H:\TPI\Maquette\Play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TPI\Maquette\Playlis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4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068">
        <w:rPr>
          <w:noProof/>
        </w:rPr>
        <w:lastRenderedPageBreak/>
        <w:drawing>
          <wp:inline distT="0" distB="0" distL="0" distR="0">
            <wp:extent cx="5014340" cy="3960000"/>
            <wp:effectExtent l="0" t="0" r="0" b="2540"/>
            <wp:docPr id="6" name="Image 6" descr="H:\TPI\Maquette\Ra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TPI\Maquette\Radi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4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068">
        <w:rPr>
          <w:noProof/>
        </w:rPr>
        <w:drawing>
          <wp:inline distT="0" distB="0" distL="0" distR="0">
            <wp:extent cx="5056744" cy="3960000"/>
            <wp:effectExtent l="0" t="0" r="0" b="2540"/>
            <wp:docPr id="7" name="Image 7" descr="H:\TPI\Maquette\Recher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TPI\Maquette\Recherch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44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454">
        <w:rPr>
          <w:noProof/>
        </w:rPr>
        <w:lastRenderedPageBreak/>
        <w:drawing>
          <wp:inline distT="0" distB="0" distL="0" distR="0">
            <wp:extent cx="5645381" cy="3960000"/>
            <wp:effectExtent l="0" t="0" r="0" b="2540"/>
            <wp:docPr id="14" name="Image 14" descr="H:\TPI\Maquette\Enc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TPI\Maquette\Encou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9"/>
                    <a:stretch/>
                  </pic:blipFill>
                  <pic:spPr bwMode="auto">
                    <a:xfrm>
                      <a:off x="0" y="0"/>
                      <a:ext cx="5645381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C2" w:rsidRPr="00BB11C2" w:rsidRDefault="002028E8" w:rsidP="00BB11C2">
      <w:pPr>
        <w:pStyle w:val="Retraitcorpsdetexte3"/>
        <w:ind w:left="0"/>
        <w:jc w:val="center"/>
      </w:pPr>
      <w:r>
        <w:rPr>
          <w:noProof/>
        </w:rPr>
        <w:drawing>
          <wp:inline distT="0" distB="0" distL="0" distR="0" wp14:anchorId="20DA0466" wp14:editId="66E793E5">
            <wp:extent cx="1856718" cy="4500000"/>
            <wp:effectExtent l="0" t="0" r="0" b="0"/>
            <wp:docPr id="18" name="Image 18" descr="H:\TPI\Maquette\Configu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TPI\Maquette\Configurat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18" cy="45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AA3">
        <w:rPr>
          <w:noProof/>
        </w:rPr>
        <w:drawing>
          <wp:inline distT="0" distB="0" distL="0" distR="0">
            <wp:extent cx="1878330" cy="4408227"/>
            <wp:effectExtent l="0" t="0" r="7620" b="0"/>
            <wp:docPr id="23" name="Image 23" descr="H:\TPI\Maquette\propriét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TPI\Maquette\propriété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3"/>
                    <a:stretch/>
                  </pic:blipFill>
                  <pic:spPr bwMode="auto">
                    <a:xfrm>
                      <a:off x="0" y="0"/>
                      <a:ext cx="1879027" cy="440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AE904" wp14:editId="58DA2D59">
            <wp:extent cx="1875560" cy="4536000"/>
            <wp:effectExtent l="0" t="0" r="0" b="0"/>
            <wp:docPr id="20" name="Image 20" descr="H:\TPI\Maquette\propriét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TPI\Maquette\propriété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560" cy="45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EBF">
        <w:br w:type="page"/>
      </w:r>
    </w:p>
    <w:p w:rsidR="008625C7" w:rsidRDefault="008625C7" w:rsidP="008625C7">
      <w:pPr>
        <w:pStyle w:val="Titre3"/>
      </w:pPr>
      <w:r>
        <w:lastRenderedPageBreak/>
        <w:t>Architecture</w:t>
      </w:r>
    </w:p>
    <w:p w:rsidR="00D80051" w:rsidRDefault="00C96567" w:rsidP="00C96567">
      <w:pPr>
        <w:pStyle w:val="Retraitcorpsdetexte3"/>
      </w:pPr>
      <w:r>
        <w:t>Je vais utiliser une architecture</w:t>
      </w:r>
      <w:r w:rsidR="00DD5E4D">
        <w:t xml:space="preserve"> en multicouche</w:t>
      </w:r>
      <w:r w:rsidR="0093354B">
        <w:t xml:space="preserve"> d’une profondeur de 3 couches. Il y aura :</w:t>
      </w:r>
    </w:p>
    <w:p w:rsidR="00C96567" w:rsidRDefault="00274BBF" w:rsidP="00C96567">
      <w:pPr>
        <w:pStyle w:val="Retraitcorpsdetexte3"/>
      </w:pPr>
      <w:r>
        <w:t>L</w:t>
      </w:r>
      <w:r w:rsidR="0093354B">
        <w:t xml:space="preserve">a couche DAL, qui s’occupera de récupérer les données depuis la base de données ainsi que depuis l’API </w:t>
      </w:r>
      <w:r w:rsidR="00695092">
        <w:t>de Web radios.</w:t>
      </w:r>
    </w:p>
    <w:p w:rsidR="00FE2E6D" w:rsidRDefault="00FE2E6D" w:rsidP="00FE2E6D">
      <w:pPr>
        <w:pStyle w:val="Retraitcorpsdetexte3"/>
      </w:pPr>
      <w:r>
        <w:t xml:space="preserve">La couche </w:t>
      </w:r>
      <w:r w:rsidR="00447AEA">
        <w:t>BLL</w:t>
      </w:r>
      <w:r>
        <w:t>, qui s</w:t>
      </w:r>
      <w:r w:rsidR="00447AEA">
        <w:t xml:space="preserve">e chargera de formater </w:t>
      </w:r>
      <w:r w:rsidR="001A37C0">
        <w:t>les données brutes</w:t>
      </w:r>
      <w:r w:rsidR="00447AEA">
        <w:t xml:space="preserve"> reçues par la couche DAL</w:t>
      </w:r>
    </w:p>
    <w:p w:rsidR="009517AA" w:rsidRDefault="009517AA" w:rsidP="009517AA">
      <w:pPr>
        <w:pStyle w:val="Retraitcorpsdetexte3"/>
      </w:pPr>
      <w:r>
        <w:t xml:space="preserve">La couche </w:t>
      </w:r>
      <w:r w:rsidR="00D57C98">
        <w:t>Présentation</w:t>
      </w:r>
      <w:r>
        <w:t xml:space="preserve">, </w:t>
      </w:r>
      <w:r w:rsidR="00D74D95">
        <w:t xml:space="preserve">servira d’interface humain-machine </w:t>
      </w:r>
      <w:r w:rsidR="00A07F12">
        <w:t xml:space="preserve">elle aura la charge d’afficher les données à l’utilisateurs </w:t>
      </w:r>
      <w:r w:rsidR="00015E25">
        <w:t>ainsi</w:t>
      </w:r>
      <w:r w:rsidR="00A07F12">
        <w:t xml:space="preserve"> que de </w:t>
      </w:r>
      <w:r w:rsidR="00015E25">
        <w:t>récupérer</w:t>
      </w:r>
      <w:r w:rsidR="00A07F12">
        <w:t xml:space="preserve"> ses entrées.</w:t>
      </w:r>
    </w:p>
    <w:p w:rsidR="00D522F2" w:rsidRDefault="00D522F2" w:rsidP="009517AA">
      <w:pPr>
        <w:pStyle w:val="Retraitcorpsdetexte3"/>
      </w:pPr>
      <w:r>
        <w:t>Quant au design paterne, j’</w:t>
      </w:r>
      <w:r w:rsidR="003F5CEF">
        <w:t xml:space="preserve">utilisera MVVM. Les </w:t>
      </w:r>
      <w:proofErr w:type="spellStart"/>
      <w:r w:rsidR="003F5CEF">
        <w:t>view</w:t>
      </w:r>
      <w:proofErr w:type="spellEnd"/>
      <w:r w:rsidR="003F5CEF">
        <w:t xml:space="preserve"> et les </w:t>
      </w:r>
      <w:proofErr w:type="spellStart"/>
      <w:r w:rsidR="003F5CEF">
        <w:t>viewModel</w:t>
      </w:r>
      <w:proofErr w:type="spellEnd"/>
      <w:r w:rsidR="003F5CEF">
        <w:t xml:space="preserve"> seront inclus </w:t>
      </w:r>
      <w:r w:rsidR="008A3329">
        <w:t>dans la couche de P</w:t>
      </w:r>
      <w:r w:rsidR="0060696B">
        <w:t>résentation.</w:t>
      </w:r>
      <w:r w:rsidR="008A3329">
        <w:t xml:space="preserve"> </w:t>
      </w:r>
      <w:r w:rsidR="00056188">
        <w:t>Le model sera l’ensemble de la couche DAL et BLL combiné</w:t>
      </w:r>
      <w:r w:rsidR="00B50DFF">
        <w:t>.</w:t>
      </w:r>
    </w:p>
    <w:p w:rsidR="00DB2564" w:rsidRDefault="00DB2564" w:rsidP="009517AA">
      <w:pPr>
        <w:pStyle w:val="Retraitcorpsdetexte3"/>
      </w:pPr>
      <w:r>
        <w:t xml:space="preserve">Une partie DTO sera communes à toutes les couches, elle aura pour rôle de </w:t>
      </w:r>
      <w:r w:rsidR="009201D1">
        <w:t>fournir</w:t>
      </w:r>
      <w:r w:rsidR="009D3AD8">
        <w:t xml:space="preserve"> le model des </w:t>
      </w:r>
      <w:r w:rsidR="00163ED0">
        <w:t>objets</w:t>
      </w:r>
      <w:r w:rsidR="0086410B">
        <w:t>.</w:t>
      </w:r>
      <w:r w:rsidR="00F267DC">
        <w:t xml:space="preserve"> Si une méthode est commune à toute les couches, elle pourra être placée dans la zone « Méthode commune »</w:t>
      </w:r>
    </w:p>
    <w:p w:rsidR="00DB2564" w:rsidRPr="00C96567" w:rsidRDefault="00DB2564" w:rsidP="009517AA">
      <w:pPr>
        <w:pStyle w:val="Retraitcorpsdetexte3"/>
      </w:pPr>
    </w:p>
    <w:p w:rsidR="006F0190" w:rsidRDefault="00D25E28" w:rsidP="006F0190">
      <w:pPr>
        <w:pStyle w:val="Retraitcorpsdetexte3"/>
        <w:keepNext/>
        <w:ind w:left="0"/>
        <w:jc w:val="center"/>
      </w:pPr>
      <w:r w:rsidRPr="00D25E28">
        <w:rPr>
          <w:noProof/>
        </w:rPr>
        <w:drawing>
          <wp:inline distT="0" distB="0" distL="0" distR="0">
            <wp:extent cx="5759450" cy="4073587"/>
            <wp:effectExtent l="0" t="0" r="0" b="3175"/>
            <wp:docPr id="16" name="Image 16" descr="H:\TPI\D-preisiger-TPI_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TPI\D-preisiger-TPI_Architectu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7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7AA" w:rsidRPr="00C96567" w:rsidRDefault="006F0190" w:rsidP="006F0190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55D8">
        <w:rPr>
          <w:noProof/>
        </w:rPr>
        <w:t>1</w:t>
      </w:r>
      <w:r>
        <w:fldChar w:fldCharType="end"/>
      </w:r>
      <w:r w:rsidR="00740E94">
        <w:t xml:space="preserve"> </w:t>
      </w:r>
      <w:r>
        <w:t>Illustration de l'</w:t>
      </w:r>
      <w:r w:rsidRPr="002D6C6D">
        <w:t>architecture</w:t>
      </w:r>
    </w:p>
    <w:p w:rsidR="00FE2E6D" w:rsidRPr="00C96567" w:rsidRDefault="00FE2E6D" w:rsidP="00FE2E6D">
      <w:pPr>
        <w:pStyle w:val="Retraitcorpsdetexte3"/>
      </w:pPr>
    </w:p>
    <w:p w:rsidR="00BD5126" w:rsidRDefault="00BD5126" w:rsidP="00BD5126">
      <w:pPr>
        <w:pStyle w:val="Titre3"/>
        <w:numPr>
          <w:ilvl w:val="2"/>
          <w:numId w:val="9"/>
        </w:numPr>
      </w:pPr>
      <w:r>
        <w:lastRenderedPageBreak/>
        <w:t>Librairie utilisées</w:t>
      </w:r>
    </w:p>
    <w:p w:rsidR="00D04159" w:rsidRPr="00162BE9" w:rsidRDefault="00B7647F" w:rsidP="00D04159">
      <w:pPr>
        <w:pStyle w:val="Retraitcorpsdetexte3"/>
        <w:rPr>
          <w:b/>
          <w:i/>
        </w:rPr>
      </w:pPr>
      <w:r w:rsidRPr="00162BE9">
        <w:rPr>
          <w:b/>
          <w:i/>
        </w:rPr>
        <w:t xml:space="preserve">API </w:t>
      </w:r>
      <w:proofErr w:type="spellStart"/>
      <w:r w:rsidR="00E72C0A" w:rsidRPr="00162BE9">
        <w:rPr>
          <w:b/>
          <w:i/>
        </w:rPr>
        <w:t>ShoutCast</w:t>
      </w:r>
      <w:proofErr w:type="spellEnd"/>
    </w:p>
    <w:p w:rsidR="00E72C0A" w:rsidRPr="00EE4AB1" w:rsidRDefault="00E72C0A" w:rsidP="00D04159">
      <w:pPr>
        <w:pStyle w:val="Retraitcorpsdetexte3"/>
      </w:pPr>
      <w:proofErr w:type="spellStart"/>
      <w:r w:rsidRPr="00EE4AB1">
        <w:t>ShoutCast</w:t>
      </w:r>
      <w:proofErr w:type="spellEnd"/>
      <w:r w:rsidRPr="00EE4AB1">
        <w:t xml:space="preserve"> est une </w:t>
      </w:r>
      <w:r w:rsidR="00EE4AB1" w:rsidRPr="00EE4AB1">
        <w:t>plateforme</w:t>
      </w:r>
      <w:r w:rsidRPr="00EE4AB1">
        <w:t xml:space="preserve"> de radio amateur qui propose plus de 50 000 radios. Elle propose aussi une API que j’</w:t>
      </w:r>
      <w:r w:rsidR="00EE4AB1" w:rsidRPr="00EE4AB1">
        <w:t>utiliserais</w:t>
      </w:r>
      <w:r w:rsidRPr="00EE4AB1">
        <w:t xml:space="preserve"> pour </w:t>
      </w:r>
      <w:r w:rsidR="00EE4AB1" w:rsidRPr="00EE4AB1">
        <w:t>gérer</w:t>
      </w:r>
      <w:r w:rsidRPr="00EE4AB1">
        <w:t xml:space="preserve"> la partie radio de l’application</w:t>
      </w:r>
    </w:p>
    <w:p w:rsidR="000D0768" w:rsidRPr="003F4647" w:rsidRDefault="00783B70" w:rsidP="00D04159">
      <w:pPr>
        <w:pStyle w:val="Retraitcorpsdetexte3"/>
        <w:rPr>
          <w:b/>
        </w:rPr>
      </w:pPr>
      <w:r w:rsidRPr="003F4647">
        <w:rPr>
          <w:b/>
        </w:rPr>
        <w:tab/>
      </w:r>
    </w:p>
    <w:p w:rsidR="000D0768" w:rsidRPr="00162BE9" w:rsidRDefault="000D0768" w:rsidP="00D04159">
      <w:pPr>
        <w:pStyle w:val="Retraitcorpsdetexte3"/>
        <w:rPr>
          <w:b/>
          <w:i/>
        </w:rPr>
      </w:pPr>
      <w:proofErr w:type="spellStart"/>
      <w:r w:rsidRPr="00162BE9">
        <w:rPr>
          <w:b/>
          <w:i/>
        </w:rPr>
        <w:t>MvvmLight</w:t>
      </w:r>
      <w:proofErr w:type="spellEnd"/>
    </w:p>
    <w:p w:rsidR="00E27AFA" w:rsidRPr="0090052A" w:rsidRDefault="00E27AFA" w:rsidP="00D04159">
      <w:pPr>
        <w:pStyle w:val="Retraitcorpsdetexte3"/>
      </w:pPr>
      <w:r w:rsidRPr="0090052A">
        <w:t xml:space="preserve">Permet la simplification des fonctionnalités propre à MVVM, comme le </w:t>
      </w:r>
      <w:r w:rsidR="00AA57F8">
        <w:t>« </w:t>
      </w:r>
      <w:r w:rsidRPr="0090052A">
        <w:t>Messenger</w:t>
      </w:r>
      <w:r w:rsidR="00AA57F8">
        <w:t> »</w:t>
      </w:r>
      <w:r w:rsidR="00B663E5">
        <w:t>,</w:t>
      </w:r>
      <w:r w:rsidRPr="0090052A">
        <w:t xml:space="preserve"> les </w:t>
      </w:r>
      <w:r w:rsidR="00AA57F8">
        <w:t>« </w:t>
      </w:r>
      <w:r w:rsidRPr="0090052A">
        <w:t>Command</w:t>
      </w:r>
      <w:r w:rsidR="00AA57F8">
        <w:t> »</w:t>
      </w:r>
      <w:r w:rsidR="00B663E5">
        <w:t>, et les mise à jour de la vue</w:t>
      </w:r>
    </w:p>
    <w:p w:rsidR="000D0768" w:rsidRPr="003F4647" w:rsidRDefault="000D0768" w:rsidP="00D04159">
      <w:pPr>
        <w:pStyle w:val="Retraitcorpsdetexte3"/>
        <w:rPr>
          <w:b/>
        </w:rPr>
      </w:pPr>
    </w:p>
    <w:p w:rsidR="000D0768" w:rsidRPr="00162BE9" w:rsidRDefault="000D0768" w:rsidP="00D04159">
      <w:pPr>
        <w:pStyle w:val="Retraitcorpsdetexte3"/>
        <w:rPr>
          <w:b/>
          <w:i/>
        </w:rPr>
      </w:pPr>
      <w:proofErr w:type="spellStart"/>
      <w:r w:rsidRPr="00162BE9">
        <w:rPr>
          <w:b/>
          <w:i/>
        </w:rPr>
        <w:t>EntityFramwork</w:t>
      </w:r>
      <w:proofErr w:type="spellEnd"/>
    </w:p>
    <w:p w:rsidR="000D0768" w:rsidRDefault="00B96C1E" w:rsidP="00D04159">
      <w:pPr>
        <w:pStyle w:val="Retraitcorpsdetexte3"/>
      </w:pPr>
      <w:r w:rsidRPr="00B96C1E">
        <w:t xml:space="preserve">ORM </w:t>
      </w:r>
    </w:p>
    <w:p w:rsidR="00E27AFA" w:rsidRPr="00B96C1E" w:rsidRDefault="00E27AFA" w:rsidP="00D04159">
      <w:pPr>
        <w:pStyle w:val="Retraitcorpsdetexte3"/>
      </w:pPr>
    </w:p>
    <w:p w:rsidR="000D0768" w:rsidRPr="00162BE9" w:rsidRDefault="000D0768" w:rsidP="0012130B">
      <w:pPr>
        <w:pStyle w:val="Retraitcorpsdetexte3"/>
        <w:rPr>
          <w:b/>
          <w:i/>
        </w:rPr>
      </w:pPr>
      <w:proofErr w:type="spellStart"/>
      <w:r w:rsidRPr="00162BE9">
        <w:rPr>
          <w:b/>
          <w:i/>
        </w:rPr>
        <w:t>Mahapps</w:t>
      </w:r>
      <w:r w:rsidR="0012130B" w:rsidRPr="00162BE9">
        <w:rPr>
          <w:b/>
          <w:i/>
        </w:rPr>
        <w:t>.Metro</w:t>
      </w:r>
      <w:proofErr w:type="spellEnd"/>
    </w:p>
    <w:p w:rsidR="0012130B" w:rsidRPr="00B96C1E" w:rsidRDefault="0012130B" w:rsidP="0012130B">
      <w:pPr>
        <w:pStyle w:val="Retraitcorpsdetexte3"/>
      </w:pPr>
      <w:r w:rsidRPr="00B96C1E">
        <w:t>Ajoute des élément</w:t>
      </w:r>
      <w:r w:rsidR="00B57563" w:rsidRPr="00B96C1E">
        <w:t xml:space="preserve">s </w:t>
      </w:r>
      <w:r w:rsidRPr="00B96C1E">
        <w:t>graphique</w:t>
      </w:r>
      <w:r w:rsidR="00B57563" w:rsidRPr="00B96C1E">
        <w:t>s</w:t>
      </w:r>
      <w:r w:rsidRPr="00B96C1E">
        <w:t xml:space="preserve"> pour rendre l’interface plus moderne</w:t>
      </w:r>
    </w:p>
    <w:p w:rsidR="0012130B" w:rsidRPr="003F4647" w:rsidRDefault="0012130B" w:rsidP="00D04159">
      <w:pPr>
        <w:pStyle w:val="Retraitcorpsdetexte3"/>
        <w:rPr>
          <w:b/>
        </w:rPr>
      </w:pPr>
    </w:p>
    <w:p w:rsidR="000D0768" w:rsidRPr="00162BE9" w:rsidRDefault="000D0768" w:rsidP="00D04159">
      <w:pPr>
        <w:pStyle w:val="Retraitcorpsdetexte3"/>
        <w:rPr>
          <w:b/>
          <w:i/>
        </w:rPr>
      </w:pPr>
      <w:proofErr w:type="spellStart"/>
      <w:r w:rsidRPr="00162BE9">
        <w:rPr>
          <w:b/>
          <w:i/>
        </w:rPr>
        <w:t>NAudio</w:t>
      </w:r>
      <w:proofErr w:type="spellEnd"/>
    </w:p>
    <w:p w:rsidR="000D0768" w:rsidRPr="001835CC" w:rsidRDefault="001835CC" w:rsidP="00D04159">
      <w:pPr>
        <w:pStyle w:val="Retraitcorpsdetexte3"/>
      </w:pPr>
      <w:r w:rsidRPr="001835CC">
        <w:t xml:space="preserve">Permet la lecture des fichiers et flux audio </w:t>
      </w:r>
    </w:p>
    <w:p w:rsidR="001835CC" w:rsidRPr="003F4647" w:rsidRDefault="001835CC" w:rsidP="00D04159">
      <w:pPr>
        <w:pStyle w:val="Retraitcorpsdetexte3"/>
        <w:rPr>
          <w:b/>
        </w:rPr>
      </w:pPr>
    </w:p>
    <w:p w:rsidR="000D0768" w:rsidRPr="00162BE9" w:rsidRDefault="000D0768" w:rsidP="00D04159">
      <w:pPr>
        <w:pStyle w:val="Retraitcorpsdetexte3"/>
        <w:rPr>
          <w:b/>
          <w:i/>
        </w:rPr>
      </w:pPr>
      <w:proofErr w:type="spellStart"/>
      <w:r w:rsidRPr="00162BE9">
        <w:rPr>
          <w:b/>
          <w:i/>
        </w:rPr>
        <w:t>NUnit</w:t>
      </w:r>
      <w:proofErr w:type="spellEnd"/>
    </w:p>
    <w:p w:rsidR="000D0768" w:rsidRPr="001835CC" w:rsidRDefault="001835CC" w:rsidP="00D04159">
      <w:pPr>
        <w:pStyle w:val="Retraitcorpsdetexte3"/>
      </w:pPr>
      <w:r w:rsidRPr="001835CC">
        <w:t xml:space="preserve">Ajoute des fonctionnalités aux tests unitaire </w:t>
      </w:r>
    </w:p>
    <w:p w:rsidR="001835CC" w:rsidRPr="003F4647" w:rsidRDefault="001835CC" w:rsidP="00D04159">
      <w:pPr>
        <w:pStyle w:val="Retraitcorpsdetexte3"/>
        <w:rPr>
          <w:b/>
        </w:rPr>
      </w:pPr>
    </w:p>
    <w:p w:rsidR="000D0768" w:rsidRPr="00162BE9" w:rsidRDefault="000D0768" w:rsidP="00D04159">
      <w:pPr>
        <w:pStyle w:val="Retraitcorpsdetexte3"/>
        <w:rPr>
          <w:b/>
          <w:i/>
        </w:rPr>
      </w:pPr>
      <w:proofErr w:type="spellStart"/>
      <w:proofErr w:type="gramStart"/>
      <w:r w:rsidRPr="00162BE9">
        <w:rPr>
          <w:b/>
          <w:i/>
        </w:rPr>
        <w:t>System.Data.SQLite</w:t>
      </w:r>
      <w:proofErr w:type="spellEnd"/>
      <w:proofErr w:type="gramEnd"/>
    </w:p>
    <w:p w:rsidR="000D0768" w:rsidRDefault="003F4647" w:rsidP="00D04159">
      <w:pPr>
        <w:pStyle w:val="Retraitcorpsdetexte3"/>
      </w:pPr>
      <w:r>
        <w:t xml:space="preserve">Permet l’utilisation d’une base de données </w:t>
      </w:r>
      <w:proofErr w:type="spellStart"/>
      <w:r>
        <w:t>SQLite</w:t>
      </w:r>
      <w:proofErr w:type="spellEnd"/>
      <w:r>
        <w:t>. Cette librairie inclus les binaires précompilés</w:t>
      </w:r>
    </w:p>
    <w:p w:rsidR="003F4647" w:rsidRPr="003F4647" w:rsidRDefault="003F4647" w:rsidP="00D04159">
      <w:pPr>
        <w:pStyle w:val="Retraitcorpsdetexte3"/>
        <w:rPr>
          <w:b/>
        </w:rPr>
      </w:pPr>
    </w:p>
    <w:p w:rsidR="000D0768" w:rsidRPr="00162BE9" w:rsidRDefault="000D0768" w:rsidP="00D04159">
      <w:pPr>
        <w:pStyle w:val="Retraitcorpsdetexte3"/>
        <w:rPr>
          <w:b/>
          <w:i/>
        </w:rPr>
      </w:pPr>
      <w:proofErr w:type="spellStart"/>
      <w:r w:rsidRPr="00162BE9">
        <w:rPr>
          <w:b/>
          <w:i/>
        </w:rPr>
        <w:t>SQLite.CodeFirst</w:t>
      </w:r>
      <w:proofErr w:type="spellEnd"/>
    </w:p>
    <w:p w:rsidR="003F4647" w:rsidRPr="003F4647" w:rsidRDefault="003F4647" w:rsidP="00D04159">
      <w:pPr>
        <w:pStyle w:val="Retraitcorpsdetexte3"/>
      </w:pPr>
      <w:r>
        <w:t xml:space="preserve">Permet d’utiliser les actions de </w:t>
      </w:r>
      <w:proofErr w:type="spellStart"/>
      <w:r>
        <w:t>EntityFramwork</w:t>
      </w:r>
      <w:proofErr w:type="spellEnd"/>
      <w:r>
        <w:t xml:space="preserve"> avec une base de données </w:t>
      </w:r>
      <w:proofErr w:type="spellStart"/>
      <w:r>
        <w:t>SQLite</w:t>
      </w:r>
      <w:proofErr w:type="spellEnd"/>
    </w:p>
    <w:p w:rsidR="00B429EC" w:rsidRPr="00D04159" w:rsidRDefault="00B429EC" w:rsidP="00D04159">
      <w:pPr>
        <w:pStyle w:val="Retraitcorpsdetexte3"/>
      </w:pPr>
    </w:p>
    <w:p w:rsidR="008625C7" w:rsidRPr="008625C7" w:rsidRDefault="008625C7" w:rsidP="008625C7">
      <w:pPr>
        <w:pStyle w:val="Titre3"/>
      </w:pPr>
      <w:r w:rsidRPr="00BB11C2">
        <w:t>Structure du code</w:t>
      </w:r>
    </w:p>
    <w:p w:rsidR="008625C7" w:rsidRDefault="001F1D69" w:rsidP="008625C7">
      <w:pPr>
        <w:pStyle w:val="Retraitcorpsdetexte3"/>
        <w:ind w:left="0"/>
      </w:pPr>
      <w:r>
        <w:t xml:space="preserve">Le code sera structuré de manière suivante : </w:t>
      </w:r>
    </w:p>
    <w:p w:rsidR="00B439F8" w:rsidRPr="008D1646" w:rsidRDefault="00B439F8" w:rsidP="00B439F8">
      <w:pPr>
        <w:pStyle w:val="Retraitcorpsdetexte3"/>
        <w:numPr>
          <w:ilvl w:val="0"/>
          <w:numId w:val="8"/>
        </w:numPr>
        <w:rPr>
          <w:b/>
          <w:sz w:val="20"/>
          <w:szCs w:val="20"/>
        </w:rPr>
      </w:pPr>
      <w:r w:rsidRPr="008D1646">
        <w:rPr>
          <w:b/>
          <w:sz w:val="20"/>
          <w:szCs w:val="20"/>
        </w:rPr>
        <w:t>DAL</w:t>
      </w:r>
      <w:r w:rsidR="008D1646">
        <w:rPr>
          <w:b/>
          <w:sz w:val="20"/>
          <w:szCs w:val="20"/>
        </w:rPr>
        <w:t xml:space="preserve"> </w:t>
      </w:r>
      <w:r w:rsidR="009E008A">
        <w:rPr>
          <w:i/>
          <w:sz w:val="20"/>
          <w:szCs w:val="20"/>
        </w:rPr>
        <w:t xml:space="preserve">Projet </w:t>
      </w:r>
      <w:r w:rsidR="008D1646">
        <w:rPr>
          <w:i/>
          <w:sz w:val="20"/>
          <w:szCs w:val="20"/>
        </w:rPr>
        <w:t xml:space="preserve">Data </w:t>
      </w:r>
      <w:proofErr w:type="spellStart"/>
      <w:r w:rsidR="008D1646">
        <w:rPr>
          <w:i/>
          <w:sz w:val="20"/>
          <w:szCs w:val="20"/>
        </w:rPr>
        <w:t>access</w:t>
      </w:r>
      <w:proofErr w:type="spellEnd"/>
      <w:r w:rsidR="008D1646">
        <w:rPr>
          <w:i/>
          <w:sz w:val="20"/>
          <w:szCs w:val="20"/>
        </w:rPr>
        <w:t xml:space="preserve"> layer </w:t>
      </w:r>
    </w:p>
    <w:p w:rsidR="00B439F8" w:rsidRPr="008D1646" w:rsidRDefault="00B439F8" w:rsidP="00B439F8">
      <w:pPr>
        <w:pStyle w:val="Retraitcorpsdetexte3"/>
        <w:numPr>
          <w:ilvl w:val="1"/>
          <w:numId w:val="8"/>
        </w:numPr>
        <w:rPr>
          <w:b/>
          <w:sz w:val="20"/>
          <w:szCs w:val="20"/>
        </w:rPr>
      </w:pPr>
      <w:r w:rsidRPr="008D1646">
        <w:rPr>
          <w:b/>
          <w:sz w:val="20"/>
          <w:szCs w:val="20"/>
        </w:rPr>
        <w:t>API</w:t>
      </w:r>
      <w:r w:rsidR="008D1646">
        <w:rPr>
          <w:b/>
          <w:sz w:val="20"/>
          <w:szCs w:val="20"/>
        </w:rPr>
        <w:t xml:space="preserve"> </w:t>
      </w:r>
      <w:r w:rsidR="008D1646">
        <w:rPr>
          <w:i/>
          <w:sz w:val="20"/>
          <w:szCs w:val="20"/>
        </w:rPr>
        <w:t>Dossier</w:t>
      </w:r>
    </w:p>
    <w:p w:rsidR="00B439F8" w:rsidRPr="008D1646" w:rsidRDefault="00B439F8" w:rsidP="003C0B3F">
      <w:pPr>
        <w:pStyle w:val="Retraitcorpsdetexte3"/>
        <w:numPr>
          <w:ilvl w:val="2"/>
          <w:numId w:val="8"/>
        </w:numPr>
        <w:tabs>
          <w:tab w:val="clear" w:pos="4395"/>
          <w:tab w:val="left" w:pos="1276"/>
          <w:tab w:val="left" w:pos="1418"/>
        </w:tabs>
        <w:rPr>
          <w:b/>
          <w:sz w:val="20"/>
          <w:szCs w:val="20"/>
        </w:rPr>
      </w:pPr>
      <w:r w:rsidRPr="008D1646">
        <w:rPr>
          <w:b/>
          <w:sz w:val="20"/>
          <w:szCs w:val="20"/>
        </w:rPr>
        <w:t xml:space="preserve"> </w:t>
      </w:r>
      <w:proofErr w:type="spellStart"/>
      <w:r w:rsidRPr="008D1646">
        <w:rPr>
          <w:b/>
          <w:sz w:val="20"/>
          <w:szCs w:val="20"/>
        </w:rPr>
        <w:t>Shoutcast</w:t>
      </w:r>
      <w:proofErr w:type="spellEnd"/>
      <w:r w:rsidR="008D1646">
        <w:rPr>
          <w:b/>
          <w:sz w:val="20"/>
          <w:szCs w:val="20"/>
        </w:rPr>
        <w:tab/>
        <w:t xml:space="preserve"> </w:t>
      </w:r>
      <w:r w:rsidR="008D1646">
        <w:rPr>
          <w:i/>
          <w:sz w:val="20"/>
          <w:szCs w:val="20"/>
        </w:rPr>
        <w:t xml:space="preserve">Contient toute les fonctions concernant l’API de </w:t>
      </w:r>
      <w:proofErr w:type="spellStart"/>
      <w:r w:rsidR="008D1646">
        <w:rPr>
          <w:i/>
          <w:sz w:val="20"/>
          <w:szCs w:val="20"/>
        </w:rPr>
        <w:t>ShoutCast</w:t>
      </w:r>
      <w:proofErr w:type="spellEnd"/>
    </w:p>
    <w:p w:rsidR="00B439F8" w:rsidRPr="008D1646" w:rsidRDefault="00B439F8" w:rsidP="00B439F8">
      <w:pPr>
        <w:pStyle w:val="Retraitcorpsdetexte3"/>
        <w:numPr>
          <w:ilvl w:val="1"/>
          <w:numId w:val="8"/>
        </w:numPr>
        <w:tabs>
          <w:tab w:val="clear" w:pos="4395"/>
          <w:tab w:val="left" w:pos="1276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Database</w:t>
      </w:r>
      <w:proofErr w:type="spellEnd"/>
      <w:r w:rsidR="00EB5F8F">
        <w:rPr>
          <w:b/>
          <w:sz w:val="20"/>
          <w:szCs w:val="20"/>
        </w:rPr>
        <w:t xml:space="preserve"> </w:t>
      </w:r>
      <w:r w:rsidR="00EB5F8F">
        <w:rPr>
          <w:i/>
          <w:sz w:val="20"/>
          <w:szCs w:val="20"/>
        </w:rPr>
        <w:t>Dossier</w:t>
      </w:r>
    </w:p>
    <w:p w:rsidR="00B439F8" w:rsidRPr="008D1646" w:rsidRDefault="00B439F8" w:rsidP="003C0B3F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r w:rsidRPr="008D1646">
        <w:rPr>
          <w:b/>
          <w:sz w:val="20"/>
          <w:szCs w:val="20"/>
        </w:rPr>
        <w:lastRenderedPageBreak/>
        <w:t>Configuration</w:t>
      </w:r>
      <w:r w:rsidR="00EB5F8F" w:rsidRPr="00EB5F8F">
        <w:rPr>
          <w:i/>
          <w:sz w:val="20"/>
          <w:szCs w:val="20"/>
        </w:rPr>
        <w:t xml:space="preserve"> </w:t>
      </w:r>
      <w:r w:rsidR="00EB5F8F">
        <w:rPr>
          <w:i/>
          <w:sz w:val="20"/>
          <w:szCs w:val="20"/>
        </w:rPr>
        <w:t>Contient la configuration de la base de données, ainsi que le SEED</w:t>
      </w:r>
    </w:p>
    <w:p w:rsidR="00B439F8" w:rsidRPr="008D1646" w:rsidRDefault="00B439F8" w:rsidP="003C0B3F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DbContext</w:t>
      </w:r>
      <w:proofErr w:type="spellEnd"/>
      <w:r w:rsidR="00D200F0">
        <w:rPr>
          <w:b/>
          <w:sz w:val="20"/>
          <w:szCs w:val="20"/>
        </w:rPr>
        <w:t xml:space="preserve"> </w:t>
      </w:r>
      <w:r w:rsidR="00D200F0">
        <w:rPr>
          <w:i/>
          <w:sz w:val="20"/>
          <w:szCs w:val="20"/>
        </w:rPr>
        <w:t>Crée un contexte de la base de données en utilisant une connexion string</w:t>
      </w:r>
    </w:p>
    <w:p w:rsidR="00B439F8" w:rsidRPr="008D1646" w:rsidRDefault="00B439F8" w:rsidP="003C0B3F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Repository</w:t>
      </w:r>
      <w:proofErr w:type="spellEnd"/>
      <w:r w:rsidR="00D200F0">
        <w:rPr>
          <w:b/>
          <w:sz w:val="20"/>
          <w:szCs w:val="20"/>
        </w:rPr>
        <w:t xml:space="preserve"> </w:t>
      </w:r>
      <w:r w:rsidR="00D200F0">
        <w:rPr>
          <w:i/>
          <w:sz w:val="20"/>
          <w:szCs w:val="20"/>
        </w:rPr>
        <w:t>Class générique permettant d’effectuer les actions de base sur la base de données (CRUD)</w:t>
      </w:r>
    </w:p>
    <w:p w:rsidR="001F1D69" w:rsidRPr="008D1646" w:rsidRDefault="001F1D69" w:rsidP="001F1D69">
      <w:pPr>
        <w:pStyle w:val="Retraitcorpsdetexte3"/>
        <w:numPr>
          <w:ilvl w:val="0"/>
          <w:numId w:val="8"/>
        </w:numPr>
        <w:rPr>
          <w:b/>
          <w:sz w:val="20"/>
          <w:szCs w:val="20"/>
        </w:rPr>
      </w:pPr>
      <w:r w:rsidRPr="008D1646">
        <w:rPr>
          <w:b/>
          <w:sz w:val="20"/>
          <w:szCs w:val="20"/>
        </w:rPr>
        <w:t>BLL</w:t>
      </w:r>
      <w:r w:rsidR="00492A63" w:rsidRPr="00492A63">
        <w:rPr>
          <w:i/>
          <w:sz w:val="20"/>
          <w:szCs w:val="20"/>
        </w:rPr>
        <w:t xml:space="preserve"> </w:t>
      </w:r>
      <w:r w:rsidR="00B478DA">
        <w:rPr>
          <w:i/>
          <w:sz w:val="20"/>
          <w:szCs w:val="20"/>
        </w:rPr>
        <w:t xml:space="preserve">Projet </w:t>
      </w:r>
      <w:r w:rsidR="00492A63">
        <w:rPr>
          <w:i/>
          <w:sz w:val="20"/>
          <w:szCs w:val="20"/>
        </w:rPr>
        <w:t xml:space="preserve">Business </w:t>
      </w:r>
      <w:proofErr w:type="spellStart"/>
      <w:r w:rsidR="00492A63">
        <w:rPr>
          <w:i/>
          <w:sz w:val="20"/>
          <w:szCs w:val="20"/>
        </w:rPr>
        <w:t>logic</w:t>
      </w:r>
      <w:proofErr w:type="spellEnd"/>
      <w:r w:rsidR="00492A63">
        <w:rPr>
          <w:i/>
          <w:sz w:val="20"/>
          <w:szCs w:val="20"/>
        </w:rPr>
        <w:t xml:space="preserve"> layer </w:t>
      </w:r>
    </w:p>
    <w:p w:rsidR="001F1D69" w:rsidRPr="008D1646" w:rsidRDefault="001F1D69" w:rsidP="001F1D69">
      <w:pPr>
        <w:pStyle w:val="Retraitcorpsdetexte3"/>
        <w:numPr>
          <w:ilvl w:val="1"/>
          <w:numId w:val="8"/>
        </w:numPr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AlbumData</w:t>
      </w:r>
      <w:proofErr w:type="spellEnd"/>
      <w:r w:rsidR="00B81A85">
        <w:rPr>
          <w:b/>
          <w:sz w:val="20"/>
          <w:szCs w:val="20"/>
        </w:rPr>
        <w:t xml:space="preserve"> </w:t>
      </w:r>
      <w:r w:rsidR="00B81A85">
        <w:rPr>
          <w:i/>
          <w:sz w:val="20"/>
          <w:szCs w:val="20"/>
        </w:rPr>
        <w:t>Permet d’effectuer des actions sur les données relatives aux albums</w:t>
      </w:r>
    </w:p>
    <w:p w:rsidR="001F1D69" w:rsidRPr="008D1646" w:rsidRDefault="001F1D69" w:rsidP="001F1D69">
      <w:pPr>
        <w:pStyle w:val="Retraitcorpsdetexte3"/>
        <w:numPr>
          <w:ilvl w:val="1"/>
          <w:numId w:val="8"/>
        </w:numPr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ArtistData</w:t>
      </w:r>
      <w:proofErr w:type="spellEnd"/>
      <w:r w:rsidR="00B81A85" w:rsidRPr="00B81A85">
        <w:rPr>
          <w:i/>
          <w:sz w:val="20"/>
          <w:szCs w:val="20"/>
        </w:rPr>
        <w:t xml:space="preserve"> </w:t>
      </w:r>
      <w:r w:rsidR="00B81A85">
        <w:rPr>
          <w:i/>
          <w:sz w:val="20"/>
          <w:szCs w:val="20"/>
        </w:rPr>
        <w:t>Permet d’effectuer des actions sur les données relatives aux artistes</w:t>
      </w:r>
    </w:p>
    <w:p w:rsidR="001F1D69" w:rsidRPr="008D1646" w:rsidRDefault="001F1D69" w:rsidP="001F1D69">
      <w:pPr>
        <w:pStyle w:val="Retraitcorpsdetexte3"/>
        <w:numPr>
          <w:ilvl w:val="1"/>
          <w:numId w:val="8"/>
        </w:numPr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RadioData</w:t>
      </w:r>
      <w:proofErr w:type="spellEnd"/>
      <w:r w:rsidR="00B81A85" w:rsidRPr="00B81A85">
        <w:rPr>
          <w:i/>
          <w:sz w:val="20"/>
          <w:szCs w:val="20"/>
        </w:rPr>
        <w:t xml:space="preserve"> </w:t>
      </w:r>
      <w:r w:rsidR="00B81A85">
        <w:rPr>
          <w:i/>
          <w:sz w:val="20"/>
          <w:szCs w:val="20"/>
        </w:rPr>
        <w:t>Permet d’effectuer des actions sur les données relatives aux radios</w:t>
      </w:r>
    </w:p>
    <w:p w:rsidR="001F1D69" w:rsidRPr="008D1646" w:rsidRDefault="001F1D69" w:rsidP="001F1D69">
      <w:pPr>
        <w:pStyle w:val="Retraitcorpsdetexte3"/>
        <w:numPr>
          <w:ilvl w:val="1"/>
          <w:numId w:val="8"/>
        </w:numPr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TrackData</w:t>
      </w:r>
      <w:proofErr w:type="spellEnd"/>
      <w:r w:rsidR="00B81A85" w:rsidRPr="00B81A85">
        <w:rPr>
          <w:i/>
          <w:sz w:val="20"/>
          <w:szCs w:val="20"/>
        </w:rPr>
        <w:t xml:space="preserve"> </w:t>
      </w:r>
      <w:r w:rsidR="00B81A85">
        <w:rPr>
          <w:i/>
          <w:sz w:val="20"/>
          <w:szCs w:val="20"/>
        </w:rPr>
        <w:t>Permet d’effectuer des actions sur les données relatives aux morceaux</w:t>
      </w:r>
    </w:p>
    <w:p w:rsidR="001F1D69" w:rsidRPr="008D1646" w:rsidRDefault="001F1D69" w:rsidP="001F1D69">
      <w:pPr>
        <w:pStyle w:val="Retraitcorpsdetexte3"/>
        <w:numPr>
          <w:ilvl w:val="1"/>
          <w:numId w:val="8"/>
        </w:numPr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Search</w:t>
      </w:r>
      <w:r w:rsidR="00492A63" w:rsidRPr="008D1646">
        <w:rPr>
          <w:b/>
          <w:sz w:val="20"/>
          <w:szCs w:val="20"/>
        </w:rPr>
        <w:t>Data</w:t>
      </w:r>
      <w:proofErr w:type="spellEnd"/>
      <w:r w:rsidR="00B81A85" w:rsidRPr="00B81A85">
        <w:rPr>
          <w:i/>
          <w:sz w:val="20"/>
          <w:szCs w:val="20"/>
        </w:rPr>
        <w:t xml:space="preserve"> </w:t>
      </w:r>
      <w:r w:rsidR="00B81A85">
        <w:rPr>
          <w:i/>
          <w:sz w:val="20"/>
          <w:szCs w:val="20"/>
        </w:rPr>
        <w:t>Permet d’effectuer des actions de recherches</w:t>
      </w:r>
    </w:p>
    <w:p w:rsidR="001F1D69" w:rsidRPr="008D1646" w:rsidRDefault="001F1D69" w:rsidP="001F1D69">
      <w:pPr>
        <w:pStyle w:val="Retraitcorpsdetexte3"/>
        <w:numPr>
          <w:ilvl w:val="1"/>
          <w:numId w:val="8"/>
        </w:numPr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Favorite</w:t>
      </w:r>
      <w:r w:rsidR="00492A63" w:rsidRPr="008D1646">
        <w:rPr>
          <w:b/>
          <w:sz w:val="20"/>
          <w:szCs w:val="20"/>
        </w:rPr>
        <w:t>Data</w:t>
      </w:r>
      <w:proofErr w:type="spellEnd"/>
      <w:r w:rsidR="00B81A85">
        <w:rPr>
          <w:b/>
          <w:sz w:val="20"/>
          <w:szCs w:val="20"/>
        </w:rPr>
        <w:t xml:space="preserve"> </w:t>
      </w:r>
      <w:r w:rsidR="00B81A85">
        <w:rPr>
          <w:i/>
          <w:sz w:val="20"/>
          <w:szCs w:val="20"/>
        </w:rPr>
        <w:t>Permet d’effectuer des actions sur les données relatives aux favoris</w:t>
      </w:r>
    </w:p>
    <w:p w:rsidR="001F1D69" w:rsidRPr="008D1646" w:rsidRDefault="001F1D69" w:rsidP="001F1D69">
      <w:pPr>
        <w:pStyle w:val="Retraitcorpsdetexte3"/>
        <w:numPr>
          <w:ilvl w:val="1"/>
          <w:numId w:val="8"/>
        </w:numPr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General</w:t>
      </w:r>
      <w:r w:rsidR="00492A63" w:rsidRPr="008D1646">
        <w:rPr>
          <w:b/>
          <w:sz w:val="20"/>
          <w:szCs w:val="20"/>
        </w:rPr>
        <w:t>Data</w:t>
      </w:r>
      <w:proofErr w:type="spellEnd"/>
      <w:r w:rsidR="00B81A85" w:rsidRPr="00B81A85">
        <w:rPr>
          <w:i/>
          <w:sz w:val="20"/>
          <w:szCs w:val="20"/>
        </w:rPr>
        <w:t xml:space="preserve"> </w:t>
      </w:r>
      <w:r w:rsidR="00B81A85">
        <w:rPr>
          <w:i/>
          <w:sz w:val="20"/>
          <w:szCs w:val="20"/>
        </w:rPr>
        <w:t>Permet d’effectuer des actions sur les données relatives aux fonctionnalités générales de l’ap</w:t>
      </w:r>
      <w:r w:rsidR="00B51373">
        <w:rPr>
          <w:i/>
          <w:sz w:val="20"/>
          <w:szCs w:val="20"/>
        </w:rPr>
        <w:t>p</w:t>
      </w:r>
      <w:r w:rsidR="00B81A85">
        <w:rPr>
          <w:i/>
          <w:sz w:val="20"/>
          <w:szCs w:val="20"/>
        </w:rPr>
        <w:t>lication</w:t>
      </w:r>
    </w:p>
    <w:p w:rsidR="00B439F8" w:rsidRPr="008D1646" w:rsidRDefault="003C0B3F" w:rsidP="00B439F8">
      <w:pPr>
        <w:pStyle w:val="Retraitcorpsdetexte3"/>
        <w:numPr>
          <w:ilvl w:val="0"/>
          <w:numId w:val="8"/>
        </w:numPr>
        <w:tabs>
          <w:tab w:val="clear" w:pos="4395"/>
          <w:tab w:val="left" w:pos="1276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Presentation</w:t>
      </w:r>
      <w:proofErr w:type="spellEnd"/>
      <w:r w:rsidR="00CE19E6" w:rsidRPr="00CE19E6">
        <w:rPr>
          <w:i/>
          <w:sz w:val="20"/>
          <w:szCs w:val="20"/>
        </w:rPr>
        <w:t xml:space="preserve"> </w:t>
      </w:r>
      <w:r w:rsidR="007102FB">
        <w:rPr>
          <w:i/>
          <w:sz w:val="20"/>
          <w:szCs w:val="20"/>
        </w:rPr>
        <w:t>P</w:t>
      </w:r>
      <w:r w:rsidR="00B478DA">
        <w:rPr>
          <w:i/>
          <w:sz w:val="20"/>
          <w:szCs w:val="20"/>
        </w:rPr>
        <w:t xml:space="preserve">rojet </w:t>
      </w:r>
      <w:proofErr w:type="spellStart"/>
      <w:r w:rsidR="00CE19E6">
        <w:rPr>
          <w:i/>
          <w:sz w:val="20"/>
          <w:szCs w:val="20"/>
        </w:rPr>
        <w:t>Presentation</w:t>
      </w:r>
      <w:proofErr w:type="spellEnd"/>
      <w:r w:rsidR="00CE19E6">
        <w:rPr>
          <w:i/>
          <w:sz w:val="20"/>
          <w:szCs w:val="20"/>
        </w:rPr>
        <w:t xml:space="preserve"> </w:t>
      </w:r>
    </w:p>
    <w:p w:rsidR="003C0B3F" w:rsidRPr="008D1646" w:rsidRDefault="003C0B3F" w:rsidP="003C0B3F">
      <w:pPr>
        <w:pStyle w:val="Retraitcorpsdetexte3"/>
        <w:numPr>
          <w:ilvl w:val="1"/>
          <w:numId w:val="8"/>
        </w:numPr>
        <w:tabs>
          <w:tab w:val="clear" w:pos="4395"/>
          <w:tab w:val="left" w:pos="1276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Helper</w:t>
      </w:r>
      <w:proofErr w:type="spellEnd"/>
      <w:r w:rsidR="00CE19E6">
        <w:rPr>
          <w:b/>
          <w:sz w:val="20"/>
          <w:szCs w:val="20"/>
        </w:rPr>
        <w:t xml:space="preserve"> </w:t>
      </w:r>
      <w:r w:rsidR="00CE19E6">
        <w:rPr>
          <w:i/>
          <w:sz w:val="20"/>
          <w:szCs w:val="20"/>
        </w:rPr>
        <w:t xml:space="preserve">Dossier contenant </w:t>
      </w:r>
      <w:r w:rsidR="00AC5CDB">
        <w:rPr>
          <w:i/>
          <w:sz w:val="20"/>
          <w:szCs w:val="20"/>
        </w:rPr>
        <w:t>les classes utiles</w:t>
      </w:r>
      <w:r w:rsidR="00CE19E6">
        <w:rPr>
          <w:i/>
          <w:sz w:val="20"/>
          <w:szCs w:val="20"/>
        </w:rPr>
        <w:t xml:space="preserve"> à la logique de l’application</w:t>
      </w:r>
    </w:p>
    <w:p w:rsidR="003C0B3F" w:rsidRPr="008D1646" w:rsidRDefault="003C0B3F" w:rsidP="003C0B3F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C</w:t>
      </w:r>
      <w:r w:rsidR="00982C62" w:rsidRPr="008D1646">
        <w:rPr>
          <w:b/>
          <w:sz w:val="20"/>
          <w:szCs w:val="20"/>
        </w:rPr>
        <w:t>ontext</w:t>
      </w:r>
      <w:proofErr w:type="spellEnd"/>
      <w:r w:rsidR="00B30181">
        <w:rPr>
          <w:b/>
          <w:sz w:val="20"/>
          <w:szCs w:val="20"/>
        </w:rPr>
        <w:t xml:space="preserve"> </w:t>
      </w:r>
      <w:r w:rsidR="00B30181">
        <w:rPr>
          <w:i/>
          <w:sz w:val="20"/>
          <w:szCs w:val="20"/>
        </w:rPr>
        <w:t xml:space="preserve">Gère le contexte applicatif du lecteur, contiendra par exemple la liste de lecture </w:t>
      </w:r>
    </w:p>
    <w:p w:rsidR="00982C62" w:rsidRPr="008D1646" w:rsidRDefault="00982C62" w:rsidP="003C0B3F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MusicPlayer</w:t>
      </w:r>
      <w:proofErr w:type="spellEnd"/>
      <w:r w:rsidR="00B30181">
        <w:rPr>
          <w:b/>
          <w:sz w:val="20"/>
          <w:szCs w:val="20"/>
        </w:rPr>
        <w:t xml:space="preserve"> </w:t>
      </w:r>
      <w:r w:rsidR="00DB509F">
        <w:rPr>
          <w:i/>
          <w:sz w:val="20"/>
          <w:szCs w:val="20"/>
        </w:rPr>
        <w:t>Fonctions relative au lecteur de musique (</w:t>
      </w:r>
      <w:proofErr w:type="spellStart"/>
      <w:r w:rsidR="00DB509F">
        <w:rPr>
          <w:i/>
          <w:sz w:val="20"/>
          <w:szCs w:val="20"/>
        </w:rPr>
        <w:t>play</w:t>
      </w:r>
      <w:proofErr w:type="spellEnd"/>
      <w:r w:rsidR="00DB509F">
        <w:rPr>
          <w:i/>
          <w:sz w:val="20"/>
          <w:szCs w:val="20"/>
        </w:rPr>
        <w:t xml:space="preserve">, pause, </w:t>
      </w:r>
      <w:proofErr w:type="spellStart"/>
      <w:r w:rsidR="00DB509F">
        <w:rPr>
          <w:i/>
          <w:sz w:val="20"/>
          <w:szCs w:val="20"/>
        </w:rPr>
        <w:t>etc</w:t>
      </w:r>
      <w:proofErr w:type="spellEnd"/>
      <w:r w:rsidR="00DB509F">
        <w:rPr>
          <w:i/>
          <w:sz w:val="20"/>
          <w:szCs w:val="20"/>
        </w:rPr>
        <w:t>)</w:t>
      </w:r>
    </w:p>
    <w:p w:rsidR="00982C62" w:rsidRPr="008D1646" w:rsidRDefault="00982C62" w:rsidP="003C0B3F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MusicSync</w:t>
      </w:r>
      <w:proofErr w:type="spellEnd"/>
      <w:r w:rsidR="00DB509F">
        <w:rPr>
          <w:b/>
          <w:sz w:val="20"/>
          <w:szCs w:val="20"/>
        </w:rPr>
        <w:t xml:space="preserve"> </w:t>
      </w:r>
      <w:r w:rsidR="00DB509F">
        <w:rPr>
          <w:i/>
          <w:sz w:val="20"/>
          <w:szCs w:val="20"/>
        </w:rPr>
        <w:t xml:space="preserve">Fonctions relative à la </w:t>
      </w:r>
      <w:r w:rsidR="005212C8">
        <w:rPr>
          <w:i/>
          <w:sz w:val="20"/>
          <w:szCs w:val="20"/>
        </w:rPr>
        <w:t>synchronisation</w:t>
      </w:r>
      <w:r w:rsidR="00DB509F">
        <w:rPr>
          <w:i/>
          <w:sz w:val="20"/>
          <w:szCs w:val="20"/>
        </w:rPr>
        <w:t xml:space="preserve"> </w:t>
      </w:r>
      <w:r w:rsidR="00CE277F">
        <w:rPr>
          <w:i/>
          <w:sz w:val="20"/>
          <w:szCs w:val="20"/>
        </w:rPr>
        <w:t>des pistes musicales</w:t>
      </w:r>
      <w:r w:rsidR="00DB509F">
        <w:rPr>
          <w:i/>
          <w:sz w:val="20"/>
          <w:szCs w:val="20"/>
        </w:rPr>
        <w:t xml:space="preserve"> depuis l’ordinateur</w:t>
      </w:r>
    </w:p>
    <w:p w:rsidR="00982C62" w:rsidRPr="008D1646" w:rsidRDefault="00982C62" w:rsidP="00BC0768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RightClick</w:t>
      </w:r>
      <w:proofErr w:type="spellEnd"/>
      <w:r w:rsidR="00BC0768">
        <w:rPr>
          <w:b/>
          <w:sz w:val="20"/>
          <w:szCs w:val="20"/>
        </w:rPr>
        <w:t xml:space="preserve"> </w:t>
      </w:r>
      <w:r w:rsidR="00BC0768">
        <w:rPr>
          <w:i/>
          <w:sz w:val="20"/>
          <w:szCs w:val="20"/>
        </w:rPr>
        <w:t>Fonctions relative au clic droit</w:t>
      </w:r>
    </w:p>
    <w:p w:rsidR="00982C62" w:rsidRPr="008D1646" w:rsidRDefault="00982C62" w:rsidP="00982C62">
      <w:pPr>
        <w:pStyle w:val="Retraitcorpsdetexte3"/>
        <w:numPr>
          <w:ilvl w:val="1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View</w:t>
      </w:r>
      <w:proofErr w:type="spellEnd"/>
      <w:r w:rsidR="00BC0768">
        <w:rPr>
          <w:b/>
          <w:sz w:val="20"/>
          <w:szCs w:val="20"/>
        </w:rPr>
        <w:t xml:space="preserve"> </w:t>
      </w:r>
      <w:r w:rsidR="00BC0768">
        <w:rPr>
          <w:i/>
          <w:sz w:val="20"/>
          <w:szCs w:val="20"/>
        </w:rPr>
        <w:t>Dossier contenant les vues de l’application</w:t>
      </w:r>
    </w:p>
    <w:p w:rsidR="00FC6BA7" w:rsidRPr="008D1646" w:rsidRDefault="001D02DA" w:rsidP="00EE2B5C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Flyout</w:t>
      </w:r>
      <w:proofErr w:type="spellEnd"/>
      <w:r w:rsidR="00BC0768">
        <w:rPr>
          <w:b/>
          <w:sz w:val="20"/>
          <w:szCs w:val="20"/>
        </w:rPr>
        <w:t xml:space="preserve"> </w:t>
      </w:r>
      <w:r w:rsidR="00BC0768">
        <w:rPr>
          <w:i/>
          <w:sz w:val="20"/>
          <w:szCs w:val="20"/>
        </w:rPr>
        <w:t xml:space="preserve">Dossier contant les </w:t>
      </w:r>
      <w:proofErr w:type="spellStart"/>
      <w:r w:rsidR="00BC0768">
        <w:rPr>
          <w:i/>
          <w:sz w:val="20"/>
          <w:szCs w:val="20"/>
        </w:rPr>
        <w:t>flyout</w:t>
      </w:r>
      <w:proofErr w:type="spellEnd"/>
      <w:r w:rsidR="00BC0768">
        <w:rPr>
          <w:i/>
          <w:sz w:val="20"/>
          <w:szCs w:val="20"/>
        </w:rPr>
        <w:t xml:space="preserve"> de l’application</w:t>
      </w:r>
    </w:p>
    <w:p w:rsidR="00982C62" w:rsidRPr="008D1646" w:rsidRDefault="00982C62" w:rsidP="00EE2B5C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MusicFlyoutView</w:t>
      </w:r>
      <w:proofErr w:type="spellEnd"/>
      <w:r w:rsidR="00BC0768">
        <w:rPr>
          <w:b/>
          <w:sz w:val="20"/>
          <w:szCs w:val="20"/>
        </w:rPr>
        <w:t xml:space="preserve"> </w:t>
      </w:r>
      <w:proofErr w:type="spellStart"/>
      <w:r w:rsidR="00BC0768">
        <w:rPr>
          <w:i/>
          <w:sz w:val="20"/>
          <w:szCs w:val="20"/>
        </w:rPr>
        <w:t>Flyout</w:t>
      </w:r>
      <w:proofErr w:type="spellEnd"/>
      <w:r w:rsidR="00BC0768">
        <w:rPr>
          <w:i/>
          <w:sz w:val="20"/>
          <w:szCs w:val="20"/>
        </w:rPr>
        <w:t xml:space="preserve"> qui contiendra une liste soit d’album, soit d’artistes, soit de morceaux </w:t>
      </w:r>
    </w:p>
    <w:p w:rsidR="00982C62" w:rsidRPr="008D1646" w:rsidRDefault="00982C62" w:rsidP="00EE2B5C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PropertyFlyoutView</w:t>
      </w:r>
      <w:proofErr w:type="spellEnd"/>
      <w:r w:rsidR="004C5565">
        <w:rPr>
          <w:i/>
          <w:sz w:val="20"/>
          <w:szCs w:val="20"/>
        </w:rPr>
        <w:t xml:space="preserve"> </w:t>
      </w:r>
      <w:proofErr w:type="spellStart"/>
      <w:r w:rsidR="004C5565">
        <w:rPr>
          <w:i/>
          <w:sz w:val="20"/>
          <w:szCs w:val="20"/>
        </w:rPr>
        <w:t>Flyout</w:t>
      </w:r>
      <w:proofErr w:type="spellEnd"/>
      <w:r w:rsidR="004C5565">
        <w:rPr>
          <w:i/>
          <w:sz w:val="20"/>
          <w:szCs w:val="20"/>
        </w:rPr>
        <w:t xml:space="preserve"> contenant les propriétés d’un morceau</w:t>
      </w:r>
    </w:p>
    <w:p w:rsidR="00982C62" w:rsidRPr="008D1646" w:rsidRDefault="00982C62" w:rsidP="00EE2B5C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ReadingFlyoutView</w:t>
      </w:r>
      <w:proofErr w:type="spellEnd"/>
      <w:r w:rsidR="00C2220D">
        <w:rPr>
          <w:b/>
          <w:sz w:val="20"/>
          <w:szCs w:val="20"/>
        </w:rPr>
        <w:t xml:space="preserve"> </w:t>
      </w:r>
      <w:proofErr w:type="spellStart"/>
      <w:r w:rsidR="00C2220D">
        <w:rPr>
          <w:i/>
          <w:sz w:val="20"/>
          <w:szCs w:val="20"/>
        </w:rPr>
        <w:t>Flyout</w:t>
      </w:r>
      <w:proofErr w:type="spellEnd"/>
      <w:r w:rsidR="00C2220D">
        <w:rPr>
          <w:i/>
          <w:sz w:val="20"/>
          <w:szCs w:val="20"/>
        </w:rPr>
        <w:t xml:space="preserve"> contenant la liste de lecture</w:t>
      </w:r>
    </w:p>
    <w:p w:rsidR="00982C62" w:rsidRPr="008D1646" w:rsidRDefault="00982C62" w:rsidP="00EE2B5C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RunningFlyoutView</w:t>
      </w:r>
      <w:proofErr w:type="spellEnd"/>
      <w:r w:rsidR="007C796A">
        <w:rPr>
          <w:b/>
          <w:sz w:val="20"/>
          <w:szCs w:val="20"/>
        </w:rPr>
        <w:t xml:space="preserve"> </w:t>
      </w:r>
      <w:proofErr w:type="spellStart"/>
      <w:r w:rsidR="007C796A">
        <w:rPr>
          <w:i/>
          <w:sz w:val="20"/>
          <w:szCs w:val="20"/>
        </w:rPr>
        <w:t>Flyout</w:t>
      </w:r>
      <w:proofErr w:type="spellEnd"/>
      <w:r w:rsidR="007C796A">
        <w:rPr>
          <w:i/>
          <w:sz w:val="20"/>
          <w:szCs w:val="20"/>
        </w:rPr>
        <w:t xml:space="preserve"> contenant la vue du morceau en cours</w:t>
      </w:r>
    </w:p>
    <w:p w:rsidR="00982C62" w:rsidRPr="008D1646" w:rsidRDefault="00982C62" w:rsidP="00EE2B5C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SettingFlyoutView</w:t>
      </w:r>
      <w:proofErr w:type="spellEnd"/>
      <w:r w:rsidR="007C796A" w:rsidRPr="007C796A">
        <w:rPr>
          <w:i/>
          <w:sz w:val="20"/>
          <w:szCs w:val="20"/>
        </w:rPr>
        <w:t xml:space="preserve"> </w:t>
      </w:r>
      <w:proofErr w:type="spellStart"/>
      <w:r w:rsidR="007C796A">
        <w:rPr>
          <w:i/>
          <w:sz w:val="20"/>
          <w:szCs w:val="20"/>
        </w:rPr>
        <w:t>Flyout</w:t>
      </w:r>
      <w:proofErr w:type="spellEnd"/>
      <w:r w:rsidR="007C796A">
        <w:rPr>
          <w:i/>
          <w:sz w:val="20"/>
          <w:szCs w:val="20"/>
        </w:rPr>
        <w:t xml:space="preserve"> contenant </w:t>
      </w:r>
      <w:r w:rsidR="00BE5566">
        <w:rPr>
          <w:i/>
          <w:sz w:val="20"/>
          <w:szCs w:val="20"/>
        </w:rPr>
        <w:t>les options de l’appli</w:t>
      </w:r>
      <w:r w:rsidR="00B06AB2">
        <w:rPr>
          <w:i/>
          <w:sz w:val="20"/>
          <w:szCs w:val="20"/>
        </w:rPr>
        <w:t>cations</w:t>
      </w:r>
    </w:p>
    <w:p w:rsidR="00982C62" w:rsidRPr="008D1646" w:rsidRDefault="00E811B2" w:rsidP="00982C62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r w:rsidRPr="008D1646">
        <w:rPr>
          <w:b/>
          <w:sz w:val="20"/>
          <w:szCs w:val="20"/>
        </w:rPr>
        <w:t>List</w:t>
      </w:r>
      <w:r w:rsidR="003B7430" w:rsidRPr="003B7430">
        <w:rPr>
          <w:i/>
          <w:sz w:val="20"/>
          <w:szCs w:val="20"/>
        </w:rPr>
        <w:t xml:space="preserve"> </w:t>
      </w:r>
      <w:r w:rsidR="003B7430">
        <w:rPr>
          <w:i/>
          <w:sz w:val="20"/>
          <w:szCs w:val="20"/>
        </w:rPr>
        <w:t>Dossier contenant les listes</w:t>
      </w:r>
      <w:r w:rsidR="00033068">
        <w:rPr>
          <w:i/>
          <w:sz w:val="20"/>
          <w:szCs w:val="20"/>
        </w:rPr>
        <w:t xml:space="preserve"> </w:t>
      </w:r>
      <w:r w:rsidR="003B7430">
        <w:rPr>
          <w:i/>
          <w:sz w:val="20"/>
          <w:szCs w:val="20"/>
        </w:rPr>
        <w:t>de l’application</w:t>
      </w:r>
    </w:p>
    <w:p w:rsidR="00982C62" w:rsidRPr="008D1646" w:rsidRDefault="00E811B2" w:rsidP="00E811B2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AlbumListView</w:t>
      </w:r>
      <w:proofErr w:type="spellEnd"/>
      <w:r w:rsidR="00BE10CC">
        <w:rPr>
          <w:b/>
          <w:sz w:val="20"/>
          <w:szCs w:val="20"/>
        </w:rPr>
        <w:t xml:space="preserve"> </w:t>
      </w:r>
      <w:r w:rsidR="00BE10CC">
        <w:rPr>
          <w:i/>
          <w:sz w:val="20"/>
          <w:szCs w:val="20"/>
        </w:rPr>
        <w:t>Liste d’albums</w:t>
      </w:r>
    </w:p>
    <w:p w:rsidR="00E811B2" w:rsidRPr="008D1646" w:rsidRDefault="00E811B2" w:rsidP="00E811B2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ArtistListView</w:t>
      </w:r>
      <w:proofErr w:type="spellEnd"/>
      <w:r w:rsidR="00BE10CC" w:rsidRPr="00BE10CC">
        <w:rPr>
          <w:i/>
          <w:sz w:val="20"/>
          <w:szCs w:val="20"/>
        </w:rPr>
        <w:t xml:space="preserve"> </w:t>
      </w:r>
      <w:r w:rsidR="00BE10CC">
        <w:rPr>
          <w:i/>
          <w:sz w:val="20"/>
          <w:szCs w:val="20"/>
        </w:rPr>
        <w:t>Liste d’</w:t>
      </w:r>
      <w:r w:rsidR="00500DC8">
        <w:rPr>
          <w:i/>
          <w:sz w:val="20"/>
          <w:szCs w:val="20"/>
        </w:rPr>
        <w:t>artistes</w:t>
      </w:r>
    </w:p>
    <w:p w:rsidR="00E811B2" w:rsidRPr="008D1646" w:rsidRDefault="00E811B2" w:rsidP="00E811B2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FavoriteListView</w:t>
      </w:r>
      <w:proofErr w:type="spellEnd"/>
      <w:r w:rsidR="00BE10CC" w:rsidRPr="00BE10CC">
        <w:rPr>
          <w:i/>
          <w:sz w:val="20"/>
          <w:szCs w:val="20"/>
        </w:rPr>
        <w:t xml:space="preserve"> </w:t>
      </w:r>
      <w:r w:rsidR="00BE10CC">
        <w:rPr>
          <w:i/>
          <w:sz w:val="20"/>
          <w:szCs w:val="20"/>
        </w:rPr>
        <w:t>Liste d</w:t>
      </w:r>
      <w:r w:rsidR="00A575D9">
        <w:rPr>
          <w:i/>
          <w:sz w:val="20"/>
          <w:szCs w:val="20"/>
        </w:rPr>
        <w:t>e</w:t>
      </w:r>
      <w:r w:rsidR="001736EA">
        <w:rPr>
          <w:i/>
          <w:sz w:val="20"/>
          <w:szCs w:val="20"/>
        </w:rPr>
        <w:t>s favori</w:t>
      </w:r>
      <w:r w:rsidR="00A575D9">
        <w:rPr>
          <w:i/>
          <w:sz w:val="20"/>
          <w:szCs w:val="20"/>
        </w:rPr>
        <w:t>s</w:t>
      </w:r>
    </w:p>
    <w:p w:rsidR="00E811B2" w:rsidRPr="008D1646" w:rsidRDefault="00E811B2" w:rsidP="00E811B2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GenreListView</w:t>
      </w:r>
      <w:proofErr w:type="spellEnd"/>
      <w:r w:rsidR="00BE10CC" w:rsidRPr="00BE10CC">
        <w:rPr>
          <w:i/>
          <w:sz w:val="20"/>
          <w:szCs w:val="20"/>
        </w:rPr>
        <w:t xml:space="preserve"> </w:t>
      </w:r>
      <w:r w:rsidR="00BE10CC">
        <w:rPr>
          <w:i/>
          <w:sz w:val="20"/>
          <w:szCs w:val="20"/>
        </w:rPr>
        <w:t>Liste d</w:t>
      </w:r>
      <w:r w:rsidR="00A575D9">
        <w:rPr>
          <w:i/>
          <w:sz w:val="20"/>
          <w:szCs w:val="20"/>
        </w:rPr>
        <w:t>es genres</w:t>
      </w:r>
    </w:p>
    <w:p w:rsidR="00E811B2" w:rsidRPr="008D1646" w:rsidRDefault="00E811B2" w:rsidP="00E811B2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PlaylistListView</w:t>
      </w:r>
      <w:proofErr w:type="spellEnd"/>
      <w:r w:rsidR="00BE10CC" w:rsidRPr="00BE10CC">
        <w:rPr>
          <w:i/>
          <w:sz w:val="20"/>
          <w:szCs w:val="20"/>
        </w:rPr>
        <w:t xml:space="preserve"> </w:t>
      </w:r>
      <w:r w:rsidR="00BE10CC">
        <w:rPr>
          <w:i/>
          <w:sz w:val="20"/>
          <w:szCs w:val="20"/>
        </w:rPr>
        <w:t xml:space="preserve">Liste </w:t>
      </w:r>
      <w:r w:rsidR="00A575D9">
        <w:rPr>
          <w:i/>
          <w:sz w:val="20"/>
          <w:szCs w:val="20"/>
        </w:rPr>
        <w:t>des playlists</w:t>
      </w:r>
    </w:p>
    <w:p w:rsidR="00E811B2" w:rsidRPr="008D1646" w:rsidRDefault="00E811B2" w:rsidP="00E811B2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ReadingListView</w:t>
      </w:r>
      <w:proofErr w:type="spellEnd"/>
      <w:r w:rsidR="00BE10CC" w:rsidRPr="00BE10CC">
        <w:rPr>
          <w:i/>
          <w:sz w:val="20"/>
          <w:szCs w:val="20"/>
        </w:rPr>
        <w:t xml:space="preserve"> </w:t>
      </w:r>
      <w:r w:rsidR="00BE10CC">
        <w:rPr>
          <w:i/>
          <w:sz w:val="20"/>
          <w:szCs w:val="20"/>
        </w:rPr>
        <w:t>Liste des morceaux en lecture</w:t>
      </w:r>
    </w:p>
    <w:p w:rsidR="00E811B2" w:rsidRPr="008D1646" w:rsidRDefault="00E811B2" w:rsidP="00E811B2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RecentListView</w:t>
      </w:r>
      <w:proofErr w:type="spellEnd"/>
      <w:r w:rsidR="00BE10CC" w:rsidRPr="00BE10CC">
        <w:rPr>
          <w:i/>
          <w:sz w:val="20"/>
          <w:szCs w:val="20"/>
        </w:rPr>
        <w:t xml:space="preserve"> </w:t>
      </w:r>
      <w:r w:rsidR="00BE10CC">
        <w:rPr>
          <w:i/>
          <w:sz w:val="20"/>
          <w:szCs w:val="20"/>
        </w:rPr>
        <w:t>Liste des dernières radios écoutées</w:t>
      </w:r>
    </w:p>
    <w:p w:rsidR="00E811B2" w:rsidRPr="008D1646" w:rsidRDefault="00E811B2" w:rsidP="00E811B2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SuggestionListView</w:t>
      </w:r>
      <w:proofErr w:type="spellEnd"/>
      <w:r w:rsidR="00BE10CC" w:rsidRPr="00BE10CC">
        <w:rPr>
          <w:i/>
          <w:sz w:val="20"/>
          <w:szCs w:val="20"/>
        </w:rPr>
        <w:t xml:space="preserve"> </w:t>
      </w:r>
      <w:r w:rsidR="00BE10CC">
        <w:rPr>
          <w:i/>
          <w:sz w:val="20"/>
          <w:szCs w:val="20"/>
        </w:rPr>
        <w:t>Liste de suggestion</w:t>
      </w:r>
    </w:p>
    <w:p w:rsidR="00E811B2" w:rsidRPr="008D1646" w:rsidRDefault="00E811B2" w:rsidP="00E811B2">
      <w:pPr>
        <w:pStyle w:val="Retraitcorpsdetexte3"/>
        <w:numPr>
          <w:ilvl w:val="3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TrackListView</w:t>
      </w:r>
      <w:proofErr w:type="spellEnd"/>
      <w:r w:rsidR="00BE10CC" w:rsidRPr="00BE10CC">
        <w:rPr>
          <w:i/>
          <w:sz w:val="20"/>
          <w:szCs w:val="20"/>
        </w:rPr>
        <w:t xml:space="preserve"> </w:t>
      </w:r>
      <w:r w:rsidR="00BE10CC">
        <w:rPr>
          <w:i/>
          <w:sz w:val="20"/>
          <w:szCs w:val="20"/>
        </w:rPr>
        <w:t>Liste de morceaux</w:t>
      </w:r>
    </w:p>
    <w:p w:rsidR="00AE6D1E" w:rsidRPr="008D1646" w:rsidRDefault="00AE6D1E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MusicView</w:t>
      </w:r>
      <w:proofErr w:type="spellEnd"/>
      <w:r w:rsidR="00B349CB">
        <w:rPr>
          <w:b/>
          <w:sz w:val="20"/>
          <w:szCs w:val="20"/>
        </w:rPr>
        <w:t xml:space="preserve"> </w:t>
      </w:r>
      <w:r w:rsidR="00B349CB" w:rsidRPr="00B349CB">
        <w:rPr>
          <w:sz w:val="20"/>
          <w:szCs w:val="20"/>
        </w:rPr>
        <w:t>Vues de la page musique</w:t>
      </w:r>
    </w:p>
    <w:p w:rsidR="00AE6D1E" w:rsidRPr="008D1646" w:rsidRDefault="00AE6D1E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PlaylistView</w:t>
      </w:r>
      <w:proofErr w:type="spellEnd"/>
      <w:r w:rsidR="00B349CB" w:rsidRPr="00B349CB">
        <w:rPr>
          <w:sz w:val="20"/>
          <w:szCs w:val="20"/>
        </w:rPr>
        <w:t xml:space="preserve"> Vues de la page </w:t>
      </w:r>
      <w:r w:rsidR="00B349CB">
        <w:rPr>
          <w:sz w:val="20"/>
          <w:szCs w:val="20"/>
        </w:rPr>
        <w:t>playlist</w:t>
      </w:r>
    </w:p>
    <w:p w:rsidR="00AE6D1E" w:rsidRPr="008D1646" w:rsidRDefault="00AE6D1E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lastRenderedPageBreak/>
        <w:t>RadioView</w:t>
      </w:r>
      <w:proofErr w:type="spellEnd"/>
      <w:r w:rsidR="00397A2F">
        <w:rPr>
          <w:b/>
          <w:sz w:val="20"/>
          <w:szCs w:val="20"/>
        </w:rPr>
        <w:t xml:space="preserve"> </w:t>
      </w:r>
      <w:r w:rsidR="00397A2F" w:rsidRPr="00B349CB">
        <w:rPr>
          <w:sz w:val="20"/>
          <w:szCs w:val="20"/>
        </w:rPr>
        <w:t xml:space="preserve">Vues de la page </w:t>
      </w:r>
      <w:r w:rsidR="00397A2F">
        <w:rPr>
          <w:sz w:val="20"/>
          <w:szCs w:val="20"/>
        </w:rPr>
        <w:t>radio</w:t>
      </w:r>
    </w:p>
    <w:p w:rsidR="00AE6D1E" w:rsidRPr="008D1646" w:rsidRDefault="00AE6D1E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SearchView</w:t>
      </w:r>
      <w:proofErr w:type="spellEnd"/>
      <w:r w:rsidR="00397A2F">
        <w:rPr>
          <w:b/>
          <w:sz w:val="20"/>
          <w:szCs w:val="20"/>
        </w:rPr>
        <w:t xml:space="preserve"> </w:t>
      </w:r>
      <w:r w:rsidR="00397A2F" w:rsidRPr="00B349CB">
        <w:rPr>
          <w:sz w:val="20"/>
          <w:szCs w:val="20"/>
        </w:rPr>
        <w:t xml:space="preserve">Vues de la page </w:t>
      </w:r>
      <w:r w:rsidR="00397A2F">
        <w:rPr>
          <w:sz w:val="20"/>
          <w:szCs w:val="20"/>
        </w:rPr>
        <w:t>recherche</w:t>
      </w:r>
    </w:p>
    <w:p w:rsidR="00AE6D1E" w:rsidRPr="008D1646" w:rsidRDefault="00AE6D1E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SmallPlayerView</w:t>
      </w:r>
      <w:proofErr w:type="spellEnd"/>
      <w:r w:rsidR="00397A2F">
        <w:rPr>
          <w:b/>
          <w:sz w:val="20"/>
          <w:szCs w:val="20"/>
        </w:rPr>
        <w:t xml:space="preserve"> </w:t>
      </w:r>
      <w:r w:rsidR="00397A2F" w:rsidRPr="00B349CB">
        <w:rPr>
          <w:sz w:val="20"/>
          <w:szCs w:val="20"/>
        </w:rPr>
        <w:t xml:space="preserve">Vues </w:t>
      </w:r>
      <w:r w:rsidR="00397A2F">
        <w:rPr>
          <w:sz w:val="20"/>
          <w:szCs w:val="20"/>
        </w:rPr>
        <w:t>du petit lecteur de musique</w:t>
      </w:r>
    </w:p>
    <w:p w:rsidR="00AE6D1E" w:rsidRPr="008D1646" w:rsidRDefault="00AE6D1E" w:rsidP="00AE6D1E">
      <w:pPr>
        <w:pStyle w:val="Retraitcorpsdetexte3"/>
        <w:numPr>
          <w:ilvl w:val="1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ViewModel</w:t>
      </w:r>
      <w:proofErr w:type="spellEnd"/>
      <w:r w:rsidR="00397A2F">
        <w:rPr>
          <w:b/>
          <w:sz w:val="20"/>
          <w:szCs w:val="20"/>
        </w:rPr>
        <w:t xml:space="preserve"> </w:t>
      </w:r>
      <w:r w:rsidR="00397A2F">
        <w:rPr>
          <w:i/>
          <w:sz w:val="20"/>
          <w:szCs w:val="20"/>
        </w:rPr>
        <w:t xml:space="preserve">Dossier contenant les </w:t>
      </w:r>
      <w:proofErr w:type="spellStart"/>
      <w:r w:rsidR="00397A2F">
        <w:rPr>
          <w:i/>
          <w:sz w:val="20"/>
          <w:szCs w:val="20"/>
        </w:rPr>
        <w:t>viewmodels</w:t>
      </w:r>
      <w:proofErr w:type="spellEnd"/>
    </w:p>
    <w:p w:rsidR="00AE6D1E" w:rsidRPr="008D1646" w:rsidRDefault="00453CC8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MainViewModel</w:t>
      </w:r>
      <w:proofErr w:type="spellEnd"/>
      <w:r w:rsidR="00397A2F">
        <w:rPr>
          <w:b/>
          <w:sz w:val="20"/>
          <w:szCs w:val="20"/>
        </w:rPr>
        <w:t xml:space="preserve"> </w:t>
      </w:r>
      <w:proofErr w:type="spellStart"/>
      <w:r w:rsidR="00397A2F">
        <w:rPr>
          <w:i/>
          <w:sz w:val="20"/>
          <w:szCs w:val="20"/>
        </w:rPr>
        <w:t>ViewModel</w:t>
      </w:r>
      <w:proofErr w:type="spellEnd"/>
      <w:r w:rsidR="00397A2F">
        <w:rPr>
          <w:i/>
          <w:sz w:val="20"/>
          <w:szCs w:val="20"/>
        </w:rPr>
        <w:t xml:space="preserve"> parent de tous les autre </w:t>
      </w:r>
      <w:proofErr w:type="spellStart"/>
      <w:r w:rsidR="00397A2F">
        <w:rPr>
          <w:i/>
          <w:sz w:val="20"/>
          <w:szCs w:val="20"/>
        </w:rPr>
        <w:t>ViewModels</w:t>
      </w:r>
      <w:proofErr w:type="spellEnd"/>
      <w:r w:rsidR="00397A2F">
        <w:rPr>
          <w:i/>
          <w:sz w:val="20"/>
          <w:szCs w:val="20"/>
        </w:rPr>
        <w:t xml:space="preserve">, il est utile en cas de partage </w:t>
      </w:r>
      <w:r w:rsidR="00336393">
        <w:rPr>
          <w:i/>
          <w:sz w:val="20"/>
          <w:szCs w:val="20"/>
        </w:rPr>
        <w:t xml:space="preserve">entre </w:t>
      </w:r>
      <w:proofErr w:type="spellStart"/>
      <w:r w:rsidR="00336393">
        <w:rPr>
          <w:i/>
          <w:sz w:val="20"/>
          <w:szCs w:val="20"/>
        </w:rPr>
        <w:t>ViewModels</w:t>
      </w:r>
      <w:proofErr w:type="spellEnd"/>
    </w:p>
    <w:p w:rsidR="00453CC8" w:rsidRPr="00740FEC" w:rsidRDefault="00453CC8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i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MainWindowViewModel</w:t>
      </w:r>
      <w:proofErr w:type="spellEnd"/>
      <w:r w:rsidR="003D42EA">
        <w:rPr>
          <w:b/>
          <w:sz w:val="20"/>
          <w:szCs w:val="20"/>
        </w:rPr>
        <w:t xml:space="preserve"> </w:t>
      </w:r>
      <w:r w:rsidR="003D42EA" w:rsidRPr="00740FEC">
        <w:rPr>
          <w:i/>
          <w:sz w:val="20"/>
          <w:szCs w:val="20"/>
        </w:rPr>
        <w:t>Gère l’affichage de la fenêtre principale</w:t>
      </w:r>
    </w:p>
    <w:p w:rsidR="00453CC8" w:rsidRPr="008D1646" w:rsidRDefault="00453CC8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MusicViewModel</w:t>
      </w:r>
      <w:proofErr w:type="spellEnd"/>
      <w:r w:rsidR="00740FEC">
        <w:rPr>
          <w:b/>
          <w:sz w:val="20"/>
          <w:szCs w:val="20"/>
        </w:rPr>
        <w:t xml:space="preserve"> </w:t>
      </w:r>
      <w:r w:rsidR="00740FEC" w:rsidRPr="00740FEC">
        <w:rPr>
          <w:i/>
          <w:sz w:val="20"/>
          <w:szCs w:val="20"/>
        </w:rPr>
        <w:t>G</w:t>
      </w:r>
      <w:r w:rsidR="00740FEC">
        <w:rPr>
          <w:i/>
          <w:sz w:val="20"/>
          <w:szCs w:val="20"/>
        </w:rPr>
        <w:t>ère l’affichage de toutes les vues musique (</w:t>
      </w:r>
      <w:r w:rsidR="00E13370">
        <w:rPr>
          <w:i/>
          <w:sz w:val="20"/>
          <w:szCs w:val="20"/>
        </w:rPr>
        <w:t xml:space="preserve">morceaux, artistes, albums et </w:t>
      </w:r>
      <w:r w:rsidR="002E1C41">
        <w:rPr>
          <w:i/>
          <w:sz w:val="20"/>
          <w:szCs w:val="20"/>
        </w:rPr>
        <w:t>genre</w:t>
      </w:r>
      <w:r w:rsidR="00740FEC">
        <w:rPr>
          <w:i/>
          <w:sz w:val="20"/>
          <w:szCs w:val="20"/>
        </w:rPr>
        <w:t>)</w:t>
      </w:r>
    </w:p>
    <w:p w:rsidR="00453CC8" w:rsidRPr="008D1646" w:rsidRDefault="00453CC8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PlayerViewModel</w:t>
      </w:r>
      <w:proofErr w:type="spellEnd"/>
      <w:r w:rsidR="002A72DC">
        <w:rPr>
          <w:b/>
          <w:sz w:val="20"/>
          <w:szCs w:val="20"/>
        </w:rPr>
        <w:t xml:space="preserve"> </w:t>
      </w:r>
      <w:r w:rsidR="002A72DC" w:rsidRPr="002A72DC">
        <w:rPr>
          <w:i/>
          <w:sz w:val="20"/>
          <w:szCs w:val="20"/>
        </w:rPr>
        <w:t>Gèr</w:t>
      </w:r>
      <w:r w:rsidR="000C7C3D">
        <w:rPr>
          <w:i/>
          <w:sz w:val="20"/>
          <w:szCs w:val="20"/>
        </w:rPr>
        <w:t>e</w:t>
      </w:r>
      <w:r w:rsidR="002A72DC">
        <w:rPr>
          <w:i/>
          <w:sz w:val="20"/>
          <w:szCs w:val="20"/>
        </w:rPr>
        <w:t xml:space="preserve"> l’affichag</w:t>
      </w:r>
      <w:r w:rsidR="002A72DC" w:rsidRPr="002A72DC">
        <w:rPr>
          <w:i/>
          <w:sz w:val="20"/>
          <w:szCs w:val="20"/>
        </w:rPr>
        <w:t>e</w:t>
      </w:r>
      <w:r w:rsidR="002A72DC">
        <w:rPr>
          <w:i/>
          <w:sz w:val="20"/>
          <w:szCs w:val="20"/>
        </w:rPr>
        <w:t xml:space="preserve"> du petit </w:t>
      </w:r>
      <w:proofErr w:type="spellStart"/>
      <w:r w:rsidR="002A72DC">
        <w:rPr>
          <w:i/>
          <w:sz w:val="20"/>
          <w:szCs w:val="20"/>
        </w:rPr>
        <w:t>player</w:t>
      </w:r>
      <w:proofErr w:type="spellEnd"/>
      <w:r w:rsidR="002A72DC">
        <w:rPr>
          <w:i/>
          <w:sz w:val="20"/>
          <w:szCs w:val="20"/>
        </w:rPr>
        <w:t>, ainsi que l’affichage du gr</w:t>
      </w:r>
      <w:r w:rsidR="00862CDC">
        <w:rPr>
          <w:i/>
          <w:sz w:val="20"/>
          <w:szCs w:val="20"/>
        </w:rPr>
        <w:t xml:space="preserve">and </w:t>
      </w:r>
      <w:proofErr w:type="spellStart"/>
      <w:r w:rsidR="00862CDC">
        <w:rPr>
          <w:i/>
          <w:sz w:val="20"/>
          <w:szCs w:val="20"/>
        </w:rPr>
        <w:t>player</w:t>
      </w:r>
      <w:proofErr w:type="spellEnd"/>
      <w:r w:rsidR="00862CDC">
        <w:rPr>
          <w:i/>
          <w:sz w:val="20"/>
          <w:szCs w:val="20"/>
        </w:rPr>
        <w:t xml:space="preserve"> dans la vue</w:t>
      </w:r>
      <w:r w:rsidR="00721E58">
        <w:rPr>
          <w:i/>
          <w:sz w:val="20"/>
          <w:szCs w:val="20"/>
        </w:rPr>
        <w:t xml:space="preserve"> de la m</w:t>
      </w:r>
      <w:r w:rsidR="00862CDC">
        <w:rPr>
          <w:i/>
          <w:sz w:val="20"/>
          <w:szCs w:val="20"/>
        </w:rPr>
        <w:t>usique en cours</w:t>
      </w:r>
    </w:p>
    <w:p w:rsidR="00453CC8" w:rsidRPr="008D1646" w:rsidRDefault="00453CC8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PlaylistViewModel</w:t>
      </w:r>
      <w:proofErr w:type="spellEnd"/>
      <w:r w:rsidR="006A3357">
        <w:rPr>
          <w:b/>
          <w:sz w:val="20"/>
          <w:szCs w:val="20"/>
        </w:rPr>
        <w:t xml:space="preserve"> </w:t>
      </w:r>
      <w:r w:rsidR="006A3357" w:rsidRPr="002A72DC">
        <w:rPr>
          <w:i/>
          <w:sz w:val="20"/>
          <w:szCs w:val="20"/>
        </w:rPr>
        <w:t>Gèr</w:t>
      </w:r>
      <w:r w:rsidR="006A3357">
        <w:rPr>
          <w:i/>
          <w:sz w:val="20"/>
          <w:szCs w:val="20"/>
        </w:rPr>
        <w:t>e l’affichage de la vue playlist</w:t>
      </w:r>
    </w:p>
    <w:p w:rsidR="00453CC8" w:rsidRPr="008D1646" w:rsidRDefault="00453CC8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PropertyFlyoutViewModel</w:t>
      </w:r>
      <w:proofErr w:type="spellEnd"/>
      <w:r w:rsidR="00066894" w:rsidRPr="00066894">
        <w:rPr>
          <w:i/>
          <w:sz w:val="20"/>
          <w:szCs w:val="20"/>
        </w:rPr>
        <w:t xml:space="preserve"> </w:t>
      </w:r>
      <w:r w:rsidR="00066894" w:rsidRPr="002A72DC">
        <w:rPr>
          <w:i/>
          <w:sz w:val="20"/>
          <w:szCs w:val="20"/>
        </w:rPr>
        <w:t>Gèr</w:t>
      </w:r>
      <w:r w:rsidR="00066894">
        <w:rPr>
          <w:i/>
          <w:sz w:val="20"/>
          <w:szCs w:val="20"/>
        </w:rPr>
        <w:t>e l’affichage de la vue des propriétés</w:t>
      </w:r>
    </w:p>
    <w:p w:rsidR="00453CC8" w:rsidRPr="008D1646" w:rsidRDefault="00453CC8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RadioViewModel</w:t>
      </w:r>
      <w:proofErr w:type="spellEnd"/>
      <w:r w:rsidR="00066894" w:rsidRPr="00066894">
        <w:rPr>
          <w:i/>
          <w:sz w:val="20"/>
          <w:szCs w:val="20"/>
        </w:rPr>
        <w:t xml:space="preserve"> </w:t>
      </w:r>
      <w:r w:rsidR="00066894" w:rsidRPr="002A72DC">
        <w:rPr>
          <w:i/>
          <w:sz w:val="20"/>
          <w:szCs w:val="20"/>
        </w:rPr>
        <w:t>Gèr</w:t>
      </w:r>
      <w:r w:rsidR="00066894">
        <w:rPr>
          <w:i/>
          <w:sz w:val="20"/>
          <w:szCs w:val="20"/>
        </w:rPr>
        <w:t>e l’affichage de la vue radio</w:t>
      </w:r>
    </w:p>
    <w:p w:rsidR="00453CC8" w:rsidRPr="008D1646" w:rsidRDefault="00453CC8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8D1646">
        <w:rPr>
          <w:b/>
          <w:sz w:val="20"/>
          <w:szCs w:val="20"/>
        </w:rPr>
        <w:t>SettingFlyoutViewModel</w:t>
      </w:r>
      <w:proofErr w:type="spellEnd"/>
      <w:r w:rsidR="00066894" w:rsidRPr="00066894">
        <w:rPr>
          <w:i/>
          <w:sz w:val="20"/>
          <w:szCs w:val="20"/>
        </w:rPr>
        <w:t xml:space="preserve"> </w:t>
      </w:r>
      <w:r w:rsidR="00066894" w:rsidRPr="002A72DC">
        <w:rPr>
          <w:i/>
          <w:sz w:val="20"/>
          <w:szCs w:val="20"/>
        </w:rPr>
        <w:t>Gèr</w:t>
      </w:r>
      <w:r w:rsidR="00066894">
        <w:rPr>
          <w:i/>
          <w:sz w:val="20"/>
          <w:szCs w:val="20"/>
        </w:rPr>
        <w:t>e l’affichage de la vue de configuration</w:t>
      </w:r>
    </w:p>
    <w:p w:rsidR="00453CC8" w:rsidRDefault="00453CC8" w:rsidP="00AE6D1E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 w:rsidRPr="00D62CC4">
        <w:rPr>
          <w:b/>
          <w:sz w:val="20"/>
          <w:szCs w:val="20"/>
        </w:rPr>
        <w:t>ViewModelLocator</w:t>
      </w:r>
      <w:proofErr w:type="spellEnd"/>
      <w:r w:rsidR="00D62CC4" w:rsidRPr="00D62CC4">
        <w:rPr>
          <w:b/>
          <w:sz w:val="20"/>
          <w:szCs w:val="20"/>
        </w:rPr>
        <w:t xml:space="preserve"> </w:t>
      </w:r>
      <w:proofErr w:type="spellStart"/>
      <w:r w:rsidR="00D62CC4" w:rsidRPr="003A709C">
        <w:rPr>
          <w:i/>
          <w:sz w:val="20"/>
          <w:szCs w:val="20"/>
        </w:rPr>
        <w:t>ViewModel</w:t>
      </w:r>
      <w:proofErr w:type="spellEnd"/>
      <w:r w:rsidR="00D62CC4" w:rsidRPr="003A709C">
        <w:rPr>
          <w:i/>
          <w:sz w:val="20"/>
          <w:szCs w:val="20"/>
        </w:rPr>
        <w:t xml:space="preserve"> </w:t>
      </w:r>
      <w:proofErr w:type="spellStart"/>
      <w:r w:rsidR="00D62CC4" w:rsidRPr="003A709C">
        <w:rPr>
          <w:i/>
          <w:sz w:val="20"/>
          <w:szCs w:val="20"/>
        </w:rPr>
        <w:t>locator</w:t>
      </w:r>
      <w:proofErr w:type="spellEnd"/>
      <w:r w:rsidR="00D62CC4" w:rsidRPr="003A709C">
        <w:rPr>
          <w:i/>
          <w:sz w:val="20"/>
          <w:szCs w:val="20"/>
        </w:rPr>
        <w:t xml:space="preserve">, fait </w:t>
      </w:r>
      <w:r w:rsidR="00A01E7F" w:rsidRPr="003A709C">
        <w:rPr>
          <w:i/>
          <w:sz w:val="20"/>
          <w:szCs w:val="20"/>
        </w:rPr>
        <w:t xml:space="preserve">des singletons des </w:t>
      </w:r>
      <w:proofErr w:type="spellStart"/>
      <w:r w:rsidR="00A01E7F" w:rsidRPr="003A709C">
        <w:rPr>
          <w:i/>
          <w:sz w:val="20"/>
          <w:szCs w:val="20"/>
        </w:rPr>
        <w:t>ViewM</w:t>
      </w:r>
      <w:r w:rsidR="00D62CC4" w:rsidRPr="003A709C">
        <w:rPr>
          <w:i/>
          <w:sz w:val="20"/>
          <w:szCs w:val="20"/>
        </w:rPr>
        <w:t>odels</w:t>
      </w:r>
      <w:proofErr w:type="spellEnd"/>
      <w:r w:rsidR="00D62CC4" w:rsidRPr="003A709C">
        <w:rPr>
          <w:i/>
          <w:sz w:val="20"/>
          <w:szCs w:val="20"/>
        </w:rPr>
        <w:t xml:space="preserve"> si l’on veut l’utiliser plusieurs fois avec le même contexte</w:t>
      </w:r>
      <w:r w:rsidR="00D62CC4" w:rsidRPr="00D62CC4">
        <w:rPr>
          <w:b/>
          <w:sz w:val="20"/>
          <w:szCs w:val="20"/>
        </w:rPr>
        <w:t xml:space="preserve">  </w:t>
      </w:r>
    </w:p>
    <w:p w:rsidR="00556684" w:rsidRPr="00015D82" w:rsidRDefault="00556684" w:rsidP="00556684">
      <w:pPr>
        <w:pStyle w:val="Retraitcorpsdetexte3"/>
        <w:numPr>
          <w:ilvl w:val="1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MainWindow</w:t>
      </w:r>
      <w:proofErr w:type="spellEnd"/>
      <w:r>
        <w:rPr>
          <w:b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Vue de la fenêtre </w:t>
      </w:r>
      <w:proofErr w:type="spellStart"/>
      <w:r>
        <w:rPr>
          <w:i/>
          <w:sz w:val="20"/>
          <w:szCs w:val="20"/>
        </w:rPr>
        <w:t>layout</w:t>
      </w:r>
      <w:proofErr w:type="spellEnd"/>
      <w:r>
        <w:rPr>
          <w:i/>
          <w:sz w:val="20"/>
          <w:szCs w:val="20"/>
        </w:rPr>
        <w:t>, qui sera active sur toutes les vues</w:t>
      </w:r>
    </w:p>
    <w:p w:rsidR="00015D82" w:rsidRDefault="00015D82" w:rsidP="00015D82">
      <w:pPr>
        <w:pStyle w:val="Retraitcorpsdetexte3"/>
        <w:numPr>
          <w:ilvl w:val="0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DTO</w:t>
      </w:r>
      <w:r w:rsidR="00EB7691" w:rsidRPr="00EB7691">
        <w:rPr>
          <w:i/>
          <w:sz w:val="20"/>
          <w:szCs w:val="20"/>
        </w:rPr>
        <w:t xml:space="preserve"> </w:t>
      </w:r>
      <w:r w:rsidR="00EB7691">
        <w:rPr>
          <w:i/>
          <w:sz w:val="20"/>
          <w:szCs w:val="20"/>
        </w:rPr>
        <w:t xml:space="preserve">Projet Data </w:t>
      </w:r>
      <w:proofErr w:type="spellStart"/>
      <w:r w:rsidR="00EB7691">
        <w:rPr>
          <w:i/>
          <w:sz w:val="20"/>
          <w:szCs w:val="20"/>
        </w:rPr>
        <w:t>access</w:t>
      </w:r>
      <w:proofErr w:type="spellEnd"/>
      <w:r w:rsidR="00EB7691">
        <w:rPr>
          <w:i/>
          <w:sz w:val="20"/>
          <w:szCs w:val="20"/>
        </w:rPr>
        <w:t xml:space="preserve"> </w:t>
      </w:r>
      <w:proofErr w:type="spellStart"/>
      <w:r w:rsidR="00EB7691">
        <w:rPr>
          <w:i/>
          <w:sz w:val="20"/>
          <w:szCs w:val="20"/>
        </w:rPr>
        <w:t>object</w:t>
      </w:r>
      <w:proofErr w:type="spellEnd"/>
    </w:p>
    <w:p w:rsidR="0037265A" w:rsidRDefault="0037265A" w:rsidP="0037265A">
      <w:pPr>
        <w:pStyle w:val="Retraitcorpsdetexte3"/>
        <w:numPr>
          <w:ilvl w:val="1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Entity</w:t>
      </w:r>
      <w:proofErr w:type="spellEnd"/>
      <w:r w:rsidR="00612D84">
        <w:rPr>
          <w:b/>
          <w:sz w:val="20"/>
          <w:szCs w:val="20"/>
        </w:rPr>
        <w:t xml:space="preserve"> </w:t>
      </w:r>
      <w:r w:rsidR="00612D84">
        <w:rPr>
          <w:i/>
          <w:sz w:val="20"/>
          <w:szCs w:val="20"/>
        </w:rPr>
        <w:t>Dossier contenant toutes les entités qui seront dans la base de données</w:t>
      </w:r>
    </w:p>
    <w:p w:rsidR="0037265A" w:rsidRDefault="0037265A" w:rsidP="00170F23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Album</w:t>
      </w:r>
      <w:r w:rsidR="00170F23">
        <w:rPr>
          <w:b/>
          <w:sz w:val="20"/>
          <w:szCs w:val="20"/>
        </w:rPr>
        <w:t xml:space="preserve"> </w:t>
      </w:r>
      <w:r w:rsidR="00170F23">
        <w:rPr>
          <w:i/>
          <w:sz w:val="20"/>
          <w:szCs w:val="20"/>
        </w:rPr>
        <w:t>Table Album</w:t>
      </w:r>
    </w:p>
    <w:p w:rsidR="0037265A" w:rsidRDefault="0037265A" w:rsidP="0037265A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Artist</w:t>
      </w:r>
      <w:proofErr w:type="spellEnd"/>
      <w:r w:rsidR="00BB011C" w:rsidRPr="00BB011C">
        <w:rPr>
          <w:i/>
          <w:sz w:val="20"/>
          <w:szCs w:val="20"/>
        </w:rPr>
        <w:t xml:space="preserve"> </w:t>
      </w:r>
      <w:r w:rsidR="00BB011C">
        <w:rPr>
          <w:i/>
          <w:sz w:val="20"/>
          <w:szCs w:val="20"/>
        </w:rPr>
        <w:t>Table Album</w:t>
      </w:r>
    </w:p>
    <w:p w:rsidR="0037265A" w:rsidRDefault="0037265A" w:rsidP="0037265A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Track</w:t>
      </w:r>
      <w:proofErr w:type="spellEnd"/>
      <w:r w:rsidR="00BB011C" w:rsidRPr="00BB011C">
        <w:rPr>
          <w:i/>
          <w:sz w:val="20"/>
          <w:szCs w:val="20"/>
        </w:rPr>
        <w:t xml:space="preserve"> </w:t>
      </w:r>
      <w:r w:rsidR="00BB011C">
        <w:rPr>
          <w:i/>
          <w:sz w:val="20"/>
          <w:szCs w:val="20"/>
        </w:rPr>
        <w:t>Table Album</w:t>
      </w:r>
    </w:p>
    <w:p w:rsidR="0037265A" w:rsidRDefault="0037265A" w:rsidP="0037265A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BaseEntity</w:t>
      </w:r>
      <w:proofErr w:type="spellEnd"/>
      <w:r w:rsidR="00BB011C" w:rsidRPr="00BB011C">
        <w:rPr>
          <w:i/>
          <w:sz w:val="20"/>
          <w:szCs w:val="20"/>
        </w:rPr>
        <w:t xml:space="preserve"> </w:t>
      </w:r>
      <w:r w:rsidR="00BB011C">
        <w:rPr>
          <w:i/>
          <w:sz w:val="20"/>
          <w:szCs w:val="20"/>
        </w:rPr>
        <w:t>Contient les propriétés communes à toute les tables</w:t>
      </w:r>
    </w:p>
    <w:p w:rsidR="0037265A" w:rsidRPr="00085547" w:rsidRDefault="0037265A" w:rsidP="0037265A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Context</w:t>
      </w:r>
      <w:proofErr w:type="spellEnd"/>
      <w:r w:rsidR="00BB011C" w:rsidRPr="00BB011C">
        <w:rPr>
          <w:i/>
          <w:sz w:val="20"/>
          <w:szCs w:val="20"/>
        </w:rPr>
        <w:t xml:space="preserve"> </w:t>
      </w:r>
      <w:r w:rsidR="00BB011C">
        <w:rPr>
          <w:i/>
          <w:sz w:val="20"/>
          <w:szCs w:val="20"/>
        </w:rPr>
        <w:t xml:space="preserve">Table </w:t>
      </w:r>
      <w:proofErr w:type="spellStart"/>
      <w:r w:rsidR="00BB011C">
        <w:rPr>
          <w:i/>
          <w:sz w:val="20"/>
          <w:szCs w:val="20"/>
        </w:rPr>
        <w:t>Context</w:t>
      </w:r>
      <w:proofErr w:type="spellEnd"/>
    </w:p>
    <w:p w:rsidR="00085547" w:rsidRDefault="00085547" w:rsidP="0037265A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Playlist </w:t>
      </w:r>
      <w:r>
        <w:rPr>
          <w:i/>
          <w:sz w:val="20"/>
          <w:szCs w:val="20"/>
        </w:rPr>
        <w:t xml:space="preserve">Table </w:t>
      </w:r>
      <w:proofErr w:type="spellStart"/>
      <w:r>
        <w:rPr>
          <w:i/>
          <w:sz w:val="20"/>
          <w:szCs w:val="20"/>
        </w:rPr>
        <w:t>Paylist</w:t>
      </w:r>
      <w:proofErr w:type="spellEnd"/>
    </w:p>
    <w:p w:rsidR="0037265A" w:rsidRDefault="0037265A" w:rsidP="0037265A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ExcludeFolder</w:t>
      </w:r>
      <w:proofErr w:type="spellEnd"/>
      <w:r w:rsidR="00BB011C" w:rsidRPr="00BB011C">
        <w:rPr>
          <w:i/>
          <w:sz w:val="20"/>
          <w:szCs w:val="20"/>
        </w:rPr>
        <w:t xml:space="preserve"> </w:t>
      </w:r>
      <w:r w:rsidR="00BB011C">
        <w:rPr>
          <w:i/>
          <w:sz w:val="20"/>
          <w:szCs w:val="20"/>
        </w:rPr>
        <w:t xml:space="preserve">Table </w:t>
      </w:r>
      <w:proofErr w:type="spellStart"/>
      <w:r w:rsidR="00BB011C">
        <w:rPr>
          <w:i/>
          <w:sz w:val="20"/>
          <w:szCs w:val="20"/>
        </w:rPr>
        <w:t>ExcludeFolder</w:t>
      </w:r>
      <w:proofErr w:type="spellEnd"/>
    </w:p>
    <w:p w:rsidR="0037265A" w:rsidRDefault="0037265A" w:rsidP="0037265A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Genre</w:t>
      </w:r>
      <w:r w:rsidR="00717CE0">
        <w:rPr>
          <w:b/>
          <w:sz w:val="20"/>
          <w:szCs w:val="20"/>
        </w:rPr>
        <w:t xml:space="preserve"> </w:t>
      </w:r>
      <w:r w:rsidR="002F7E2D" w:rsidRPr="002F7E2D">
        <w:rPr>
          <w:i/>
          <w:sz w:val="20"/>
          <w:szCs w:val="20"/>
        </w:rPr>
        <w:t>Table Genre</w:t>
      </w:r>
    </w:p>
    <w:p w:rsidR="0037265A" w:rsidRDefault="0037265A" w:rsidP="0037265A">
      <w:pPr>
        <w:pStyle w:val="Retraitcorpsdetexte3"/>
        <w:numPr>
          <w:ilvl w:val="2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Radio</w:t>
      </w:r>
      <w:r w:rsidR="002F7E2D">
        <w:rPr>
          <w:b/>
          <w:sz w:val="20"/>
          <w:szCs w:val="20"/>
        </w:rPr>
        <w:t xml:space="preserve"> </w:t>
      </w:r>
      <w:r w:rsidR="002F7E2D" w:rsidRPr="002F7E2D">
        <w:rPr>
          <w:i/>
          <w:sz w:val="20"/>
          <w:szCs w:val="20"/>
        </w:rPr>
        <w:t>Table Radio</w:t>
      </w:r>
    </w:p>
    <w:p w:rsidR="0037265A" w:rsidRDefault="00585190" w:rsidP="0037265A">
      <w:pPr>
        <w:pStyle w:val="Retraitcorpsdetexte3"/>
        <w:numPr>
          <w:ilvl w:val="1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Audio </w:t>
      </w:r>
      <w:r w:rsidRPr="00E539BD">
        <w:rPr>
          <w:i/>
          <w:sz w:val="20"/>
          <w:szCs w:val="20"/>
        </w:rPr>
        <w:t>Contient</w:t>
      </w:r>
      <w:r w:rsidR="00C1332B" w:rsidRPr="00E539BD">
        <w:rPr>
          <w:i/>
          <w:sz w:val="20"/>
          <w:szCs w:val="20"/>
        </w:rPr>
        <w:t xml:space="preserve"> les propriétés communes entre la table </w:t>
      </w:r>
      <w:proofErr w:type="spellStart"/>
      <w:r w:rsidR="00C1332B" w:rsidRPr="00E539BD">
        <w:rPr>
          <w:i/>
          <w:sz w:val="20"/>
          <w:szCs w:val="20"/>
        </w:rPr>
        <w:t>Track</w:t>
      </w:r>
      <w:proofErr w:type="spellEnd"/>
      <w:r w:rsidR="00C1332B" w:rsidRPr="00E539BD">
        <w:rPr>
          <w:i/>
          <w:sz w:val="20"/>
          <w:szCs w:val="20"/>
        </w:rPr>
        <w:t xml:space="preserve"> et la table Radio</w:t>
      </w:r>
    </w:p>
    <w:p w:rsidR="007B5E37" w:rsidRDefault="007B5E37" w:rsidP="00E539BD">
      <w:pPr>
        <w:pStyle w:val="Retraitcorpsdetexte3"/>
        <w:numPr>
          <w:ilvl w:val="0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Shared</w:t>
      </w:r>
      <w:proofErr w:type="spellEnd"/>
      <w:r w:rsidR="00EB7691">
        <w:rPr>
          <w:b/>
          <w:sz w:val="20"/>
          <w:szCs w:val="20"/>
        </w:rPr>
        <w:t xml:space="preserve"> </w:t>
      </w:r>
      <w:r w:rsidR="00E539BD">
        <w:rPr>
          <w:i/>
          <w:sz w:val="20"/>
          <w:szCs w:val="20"/>
        </w:rPr>
        <w:t xml:space="preserve">Projet qui contient </w:t>
      </w:r>
      <w:r w:rsidR="008478EC">
        <w:rPr>
          <w:i/>
          <w:sz w:val="20"/>
          <w:szCs w:val="20"/>
        </w:rPr>
        <w:t>les classes susceptibles</w:t>
      </w:r>
      <w:r w:rsidR="00E539BD">
        <w:rPr>
          <w:i/>
          <w:sz w:val="20"/>
          <w:szCs w:val="20"/>
        </w:rPr>
        <w:t xml:space="preserve"> d’être utilisée dans plusieurs </w:t>
      </w:r>
      <w:proofErr w:type="spellStart"/>
      <w:r w:rsidR="00E539BD">
        <w:rPr>
          <w:i/>
          <w:sz w:val="20"/>
          <w:szCs w:val="20"/>
        </w:rPr>
        <w:t>lay</w:t>
      </w:r>
      <w:r w:rsidR="008478EC">
        <w:rPr>
          <w:i/>
          <w:sz w:val="20"/>
          <w:szCs w:val="20"/>
        </w:rPr>
        <w:t>ers</w:t>
      </w:r>
      <w:proofErr w:type="spellEnd"/>
    </w:p>
    <w:p w:rsidR="00467E03" w:rsidRDefault="00467E03" w:rsidP="00467E03">
      <w:pPr>
        <w:pStyle w:val="Retraitcorpsdetexte3"/>
        <w:numPr>
          <w:ilvl w:val="1"/>
          <w:numId w:val="8"/>
        </w:numPr>
        <w:tabs>
          <w:tab w:val="clear" w:pos="4395"/>
          <w:tab w:val="left" w:pos="1418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MusicFile</w:t>
      </w:r>
      <w:proofErr w:type="spellEnd"/>
      <w:r w:rsidR="008478EC">
        <w:rPr>
          <w:b/>
          <w:sz w:val="20"/>
          <w:szCs w:val="20"/>
        </w:rPr>
        <w:t xml:space="preserve"> </w:t>
      </w:r>
      <w:r w:rsidR="004008FF">
        <w:rPr>
          <w:i/>
          <w:sz w:val="20"/>
          <w:szCs w:val="20"/>
        </w:rPr>
        <w:t xml:space="preserve">Effectue des transformations </w:t>
      </w:r>
      <w:r w:rsidR="00040628" w:rsidRPr="004008FF">
        <w:rPr>
          <w:i/>
          <w:sz w:val="20"/>
          <w:szCs w:val="20"/>
        </w:rPr>
        <w:t>sur les fichier</w:t>
      </w:r>
      <w:r w:rsidR="004008FF">
        <w:rPr>
          <w:i/>
          <w:sz w:val="20"/>
          <w:szCs w:val="20"/>
        </w:rPr>
        <w:t>s</w:t>
      </w:r>
      <w:r w:rsidR="00040628" w:rsidRPr="004008FF">
        <w:rPr>
          <w:i/>
          <w:sz w:val="20"/>
          <w:szCs w:val="20"/>
        </w:rPr>
        <w:t xml:space="preserve"> </w:t>
      </w:r>
      <w:proofErr w:type="spellStart"/>
      <w:r w:rsidR="00040628" w:rsidRPr="004008FF">
        <w:rPr>
          <w:i/>
          <w:sz w:val="20"/>
          <w:szCs w:val="20"/>
        </w:rPr>
        <w:t>audios</w:t>
      </w:r>
      <w:proofErr w:type="spellEnd"/>
      <w:r w:rsidR="00040628">
        <w:rPr>
          <w:b/>
          <w:sz w:val="20"/>
          <w:szCs w:val="20"/>
        </w:rPr>
        <w:t xml:space="preserve"> </w:t>
      </w:r>
    </w:p>
    <w:p w:rsidR="00942D17" w:rsidRDefault="0053295F" w:rsidP="0053295F">
      <w:pPr>
        <w:rPr>
          <w:b/>
          <w:sz w:val="20"/>
        </w:rPr>
      </w:pPr>
      <w:r>
        <w:rPr>
          <w:b/>
          <w:sz w:val="20"/>
        </w:rPr>
        <w:br w:type="page"/>
      </w:r>
    </w:p>
    <w:p w:rsidR="00EC352A" w:rsidRDefault="00EC352A" w:rsidP="00EC352A">
      <w:pPr>
        <w:pStyle w:val="Titre3"/>
      </w:pPr>
      <w:r>
        <w:lastRenderedPageBreak/>
        <w:t>Base de données</w:t>
      </w:r>
    </w:p>
    <w:p w:rsidR="00EC352A" w:rsidRPr="00F077D6" w:rsidRDefault="00EC352A" w:rsidP="000A3150">
      <w:pPr>
        <w:pStyle w:val="Retraitcorpsdetexte3"/>
        <w:ind w:left="708"/>
        <w:rPr>
          <w:b/>
          <w:i/>
        </w:rPr>
      </w:pPr>
      <w:r w:rsidRPr="00F077D6">
        <w:rPr>
          <w:b/>
          <w:i/>
        </w:rPr>
        <w:t>Normes</w:t>
      </w:r>
    </w:p>
    <w:p w:rsidR="00F077D6" w:rsidRDefault="00F5109A" w:rsidP="000A3150">
      <w:pPr>
        <w:pStyle w:val="Retraitcorpsdetexte3"/>
        <w:ind w:left="708"/>
      </w:pPr>
      <w:r>
        <w:t>Je n’ai pas respecté les normes de codage ETML au niveau de la base de données car</w:t>
      </w:r>
      <w:r w:rsidR="00F20F80">
        <w:t xml:space="preserve"> avec l’utilisation d’</w:t>
      </w:r>
      <w:proofErr w:type="spellStart"/>
      <w:r w:rsidR="00F20F80">
        <w:t>EntityFramework</w:t>
      </w:r>
      <w:proofErr w:type="spellEnd"/>
      <w:r w:rsidR="00F20F80">
        <w:t xml:space="preserve">, la base de données devrait au final correspondre à ma structure de données dans le DTO. </w:t>
      </w:r>
      <w:r w:rsidR="00DE5086">
        <w:t xml:space="preserve">Certaines classes étant héritées, </w:t>
      </w:r>
      <w:r w:rsidR="005D63FC">
        <w:t>les noms</w:t>
      </w:r>
      <w:r w:rsidR="00DE5086">
        <w:t xml:space="preserve"> des entités ne </w:t>
      </w:r>
      <w:r w:rsidR="005D63FC">
        <w:t>correspondraient plus au nom de leur</w:t>
      </w:r>
      <w:r w:rsidR="00DE5086">
        <w:t xml:space="preserve"> table  </w:t>
      </w:r>
    </w:p>
    <w:p w:rsidR="000A3150" w:rsidRDefault="000A3150" w:rsidP="000A3150">
      <w:pPr>
        <w:pStyle w:val="Retraitcorpsdetexte3"/>
        <w:ind w:left="708"/>
      </w:pPr>
    </w:p>
    <w:p w:rsidR="00EC352A" w:rsidRDefault="00EC352A" w:rsidP="0036605C">
      <w:pPr>
        <w:pStyle w:val="Retraitcorpsdetexte3"/>
        <w:ind w:left="0"/>
        <w:rPr>
          <w:b/>
          <w:i/>
        </w:rPr>
      </w:pPr>
      <w:r w:rsidRPr="00F077D6">
        <w:rPr>
          <w:b/>
          <w:i/>
        </w:rPr>
        <w:t>MCD</w:t>
      </w:r>
    </w:p>
    <w:p w:rsidR="00532649" w:rsidRDefault="002163A0" w:rsidP="00B155D8">
      <w:pPr>
        <w:pStyle w:val="Retraitcorpsdetexte3"/>
        <w:keepNext/>
        <w:ind w:left="0"/>
        <w:jc w:val="center"/>
      </w:pPr>
      <w:r>
        <w:rPr>
          <w:b/>
          <w:i/>
          <w:noProof/>
        </w:rPr>
        <w:drawing>
          <wp:inline distT="0" distB="0" distL="0" distR="0">
            <wp:extent cx="5753100" cy="2781300"/>
            <wp:effectExtent l="0" t="0" r="0" b="0"/>
            <wp:docPr id="32" name="Image 32" descr="H:\TPI\DB\D-preisiger-TPI_M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TPI\DB\D-preisiger-TPI_MC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649" w:rsidRDefault="00532649" w:rsidP="00532649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Modèle conceptuel de données</w:t>
      </w:r>
    </w:p>
    <w:p w:rsidR="00532649" w:rsidRDefault="00532649" w:rsidP="00532649"/>
    <w:p w:rsidR="00532649" w:rsidRPr="00532649" w:rsidRDefault="00532649" w:rsidP="00532649">
      <w:pPr>
        <w:rPr>
          <w:szCs w:val="16"/>
        </w:rPr>
      </w:pPr>
      <w:r w:rsidRPr="00F077D6">
        <w:rPr>
          <w:b/>
          <w:i/>
        </w:rPr>
        <w:t>MLD</w:t>
      </w:r>
    </w:p>
    <w:p w:rsidR="00EC352A" w:rsidRPr="00532649" w:rsidRDefault="002163A0" w:rsidP="00532649">
      <w:pPr>
        <w:pStyle w:val="Retraitcorpsdetexte3"/>
        <w:keepNext/>
        <w:ind w:left="0"/>
        <w:jc w:val="center"/>
      </w:pPr>
      <w:r>
        <w:rPr>
          <w:noProof/>
        </w:rPr>
        <w:drawing>
          <wp:inline distT="0" distB="0" distL="0" distR="0">
            <wp:extent cx="5753100" cy="3003550"/>
            <wp:effectExtent l="0" t="0" r="0" b="6350"/>
            <wp:docPr id="33" name="Image 33" descr="H:\TPI\DB\D-preisiger-TPI_M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TPI\DB\D-preisiger-TPI_ML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5" w:rsidRDefault="00597C0F" w:rsidP="0000009B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Modèle logique de données</w:t>
      </w:r>
      <w:r w:rsidR="00313475">
        <w:br w:type="page"/>
      </w:r>
    </w:p>
    <w:p w:rsidR="002976A9" w:rsidRDefault="00EF6B6D" w:rsidP="00E67A80">
      <w:pPr>
        <w:pStyle w:val="Titre3"/>
        <w:numPr>
          <w:ilvl w:val="2"/>
          <w:numId w:val="10"/>
        </w:numPr>
      </w:pPr>
      <w:r>
        <w:lastRenderedPageBreak/>
        <w:t xml:space="preserve">Schéma </w:t>
      </w:r>
      <w:r w:rsidR="002976A9">
        <w:t>évè</w:t>
      </w:r>
      <w:r w:rsidR="002976A9">
        <w:t>nementiel</w:t>
      </w:r>
      <w:r w:rsidR="002976A9">
        <w:rPr>
          <w:noProof/>
        </w:rPr>
        <w:t xml:space="preserve"> </w:t>
      </w:r>
    </w:p>
    <w:p w:rsidR="00E67A80" w:rsidRDefault="002976A9" w:rsidP="002976A9">
      <w:pPr>
        <w:pStyle w:val="Titre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282D42B" wp14:editId="50125F6B">
            <wp:extent cx="5752465" cy="3434080"/>
            <wp:effectExtent l="0" t="0" r="635" b="0"/>
            <wp:docPr id="43" name="Image 43" descr="H:\TPI\Schéma évènementiel\Radio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:\TPI\Schéma évènementiel\RadioVie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695" w:rsidRPr="00C86695">
        <w:rPr>
          <w:noProof/>
        </w:rPr>
        <w:t xml:space="preserve"> </w:t>
      </w:r>
      <w:r w:rsidR="00C86695">
        <w:rPr>
          <w:noProof/>
        </w:rPr>
        <w:drawing>
          <wp:inline distT="0" distB="0" distL="0" distR="0" wp14:anchorId="11AD6EDB" wp14:editId="458270C5">
            <wp:extent cx="5752465" cy="3296285"/>
            <wp:effectExtent l="0" t="0" r="635" b="0"/>
            <wp:docPr id="51" name="Image 51" descr="H:\TPI\Schéma évènementiel\PropertyFly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:\TPI\Schéma évènementiel\PropertyFlyoutView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73" w:rsidRDefault="002976A9" w:rsidP="00E67A80">
      <w:pPr>
        <w:rPr>
          <w:noProof/>
        </w:rPr>
      </w:pPr>
      <w:r>
        <w:rPr>
          <w:noProof/>
        </w:rPr>
        <w:drawing>
          <wp:inline distT="0" distB="0" distL="0" distR="0">
            <wp:extent cx="5752465" cy="6921500"/>
            <wp:effectExtent l="0" t="0" r="635" b="0"/>
            <wp:docPr id="44" name="Image 44" descr="H:\TPI\Schéma évènementiel\Runnin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:\TPI\Schéma évènementiel\RunningView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2465" cy="6591935"/>
            <wp:effectExtent l="0" t="0" r="635" b="0"/>
            <wp:docPr id="45" name="Image 45" descr="H:\TPI\Schéma évènementiel\Search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:\TPI\Schéma évènementiel\SearchVie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2465" cy="4582795"/>
            <wp:effectExtent l="0" t="0" r="635" b="8255"/>
            <wp:docPr id="46" name="Image 46" descr="H:\TPI\Schéma évènementiel\SettingFlyou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:\TPI\Schéma évènementiel\SettingFlyoutView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695" w:rsidRPr="00C86695">
        <w:rPr>
          <w:noProof/>
        </w:rPr>
        <w:t xml:space="preserve"> </w:t>
      </w:r>
      <w:r w:rsidR="00C86695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6985</wp:posOffset>
            </wp:positionV>
            <wp:extent cx="5752465" cy="4305935"/>
            <wp:effectExtent l="0" t="0" r="635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48" name="Image 48" descr="H:\TPI\Schéma évènementiel\MainWidn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:\TPI\Schéma évènementiel\MainWidno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6695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52465" cy="5295265"/>
            <wp:effectExtent l="0" t="0" r="635" b="635"/>
            <wp:docPr id="47" name="Image 47" descr="H:\TPI\Schéma évènementiel\SmallPlay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:\TPI\Schéma évènementiel\SmallPlayerView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2465" cy="5082540"/>
            <wp:effectExtent l="0" t="0" r="635" b="3810"/>
            <wp:docPr id="49" name="Image 49" descr="H:\TPI\Schéma évènementiel\Music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:\TPI\Schéma évènementiel\MusicVie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2465" cy="5295265"/>
            <wp:effectExtent l="0" t="0" r="635" b="635"/>
            <wp:docPr id="50" name="Image 50" descr="H:\TPI\Schéma évènementiel\Playlist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:\TPI\Schéma évènementiel\PlaylistVie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A9" w:rsidRDefault="008A1573" w:rsidP="00E67A80">
      <w:pPr>
        <w:rPr>
          <w:noProof/>
        </w:rPr>
      </w:pPr>
      <w:r>
        <w:rPr>
          <w:noProof/>
        </w:rPr>
        <w:br w:type="page"/>
      </w:r>
      <w:bookmarkStart w:id="27" w:name="_GoBack"/>
      <w:bookmarkEnd w:id="27"/>
    </w:p>
    <w:p w:rsidR="004206A2" w:rsidRPr="003F4166" w:rsidRDefault="004206A2" w:rsidP="00DC78B5">
      <w:pPr>
        <w:pStyle w:val="Titre2"/>
      </w:pPr>
      <w:bookmarkStart w:id="28" w:name="_Toc532179967"/>
      <w:bookmarkStart w:id="29" w:name="_Toc165969651"/>
      <w:bookmarkStart w:id="30" w:name="_Toc474850088"/>
      <w:r w:rsidRPr="003F4166">
        <w:t>Conception des tests</w:t>
      </w:r>
      <w:bookmarkEnd w:id="28"/>
      <w:bookmarkEnd w:id="29"/>
      <w:bookmarkEnd w:id="30"/>
    </w:p>
    <w:p w:rsidR="000A7B4A" w:rsidRPr="003F4166" w:rsidRDefault="004206A2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 xml:space="preserve">Ce paragraphe permet de spécifier la stratégie de </w:t>
      </w:r>
      <w:r w:rsidR="000A7B4A" w:rsidRPr="003F4166">
        <w:t>test </w:t>
      </w:r>
      <w:r w:rsidR="00645760" w:rsidRPr="003F4166">
        <w:t xml:space="preserve">qui sera menée au point </w:t>
      </w:r>
      <w:r w:rsidR="00A65F0B" w:rsidRPr="003F4166">
        <w:fldChar w:fldCharType="begin"/>
      </w:r>
      <w:r w:rsidR="00645760" w:rsidRPr="003F4166">
        <w:instrText xml:space="preserve"> REF _Ref308525868 \r \h </w:instrText>
      </w:r>
      <w:r w:rsidR="003F4166">
        <w:instrText xml:space="preserve"> \* MERGEFORMAT </w:instrText>
      </w:r>
      <w:r w:rsidR="00A65F0B" w:rsidRPr="003F4166">
        <w:fldChar w:fldCharType="separate"/>
      </w:r>
      <w:r w:rsidR="00672BDC">
        <w:t>5.1</w:t>
      </w:r>
      <w:r w:rsidR="00A65F0B" w:rsidRPr="003F4166">
        <w:fldChar w:fldCharType="end"/>
      </w:r>
    </w:p>
    <w:p w:rsidR="004206A2" w:rsidRPr="003F4166" w:rsidRDefault="004206A2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Qui, quand, avec quelles données, dans quel ordre, etc.</w:t>
      </w:r>
    </w:p>
    <w:p w:rsidR="00F65AFD" w:rsidRPr="003F4166" w:rsidRDefault="00F65AFD" w:rsidP="00B72B5E">
      <w:pPr>
        <w:pStyle w:val="Informations"/>
        <w:numPr>
          <w:ilvl w:val="5"/>
          <w:numId w:val="6"/>
        </w:numPr>
        <w:tabs>
          <w:tab w:val="clear" w:pos="4395"/>
        </w:tabs>
        <w:spacing w:line="360" w:lineRule="auto"/>
        <w:ind w:left="426" w:hanging="426"/>
        <w:rPr>
          <w:color w:val="FF0000"/>
        </w:rPr>
      </w:pPr>
      <w:r w:rsidRPr="003F4166">
        <w:rPr>
          <w:color w:val="FF0000"/>
        </w:rPr>
        <w:t>Avec quels matériels, quels services, etc</w:t>
      </w:r>
      <w:r w:rsidR="006D07A8" w:rsidRPr="003F4166">
        <w:rPr>
          <w:color w:val="FF0000"/>
        </w:rPr>
        <w:t>.</w:t>
      </w:r>
    </w:p>
    <w:p w:rsidR="00505421" w:rsidRPr="003F4166" w:rsidRDefault="008E53F9" w:rsidP="00DC78B5">
      <w:pPr>
        <w:pStyle w:val="Titre2"/>
      </w:pPr>
      <w:bookmarkStart w:id="31" w:name="_Toc474850089"/>
      <w:bookmarkStart w:id="32" w:name="_Toc532179961"/>
      <w:r w:rsidRPr="003F4166">
        <w:t>Planification</w:t>
      </w:r>
      <w:r w:rsidR="00505421" w:rsidRPr="003F4166">
        <w:t xml:space="preserve"> détaillé</w:t>
      </w:r>
      <w:r w:rsidRPr="003F4166">
        <w:t>e</w:t>
      </w:r>
      <w:bookmarkEnd w:id="31"/>
    </w:p>
    <w:p w:rsidR="00505421" w:rsidRPr="003F4166" w:rsidRDefault="00505421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A ce stade, après l’analyse complète du projet, un planning détaillé et complet (avec tâches, sous-tâches, dépendances, durée</w:t>
      </w:r>
      <w:r w:rsidR="00B64C66" w:rsidRPr="003F4166">
        <w:t>, …) peut être finalisé.</w:t>
      </w:r>
    </w:p>
    <w:p w:rsidR="00111811" w:rsidRPr="003F4166" w:rsidRDefault="00111811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Le planning détaillé doit s’inscrire dans le planning initial.</w:t>
      </w:r>
      <w:r w:rsidR="007211A1" w:rsidRPr="003F4166">
        <w:t xml:space="preserve"> Il faut que l’on puisse situer cette planification détaillée par rapport à la planification initiale.</w:t>
      </w:r>
    </w:p>
    <w:p w:rsidR="007F30AE" w:rsidRPr="003F4166" w:rsidRDefault="007F30AE" w:rsidP="00B72B5E">
      <w:pPr>
        <w:pStyle w:val="Titre1"/>
        <w:spacing w:line="360" w:lineRule="auto"/>
        <w:rPr>
          <w:rFonts w:ascii="Calibri" w:hAnsi="Calibri"/>
        </w:rPr>
      </w:pPr>
      <w:bookmarkStart w:id="33" w:name="_Toc532179964"/>
      <w:bookmarkStart w:id="34" w:name="_Toc165969648"/>
      <w:bookmarkStart w:id="35" w:name="_Toc474850090"/>
      <w:bookmarkEnd w:id="32"/>
      <w:r w:rsidRPr="003F4166">
        <w:rPr>
          <w:rFonts w:ascii="Calibri" w:hAnsi="Calibri"/>
        </w:rPr>
        <w:t>Réalisation</w:t>
      </w:r>
      <w:bookmarkEnd w:id="33"/>
      <w:bookmarkEnd w:id="34"/>
      <w:bookmarkEnd w:id="35"/>
    </w:p>
    <w:p w:rsidR="007F30AE" w:rsidRPr="003F4166" w:rsidRDefault="007F30AE" w:rsidP="00DC78B5">
      <w:pPr>
        <w:pStyle w:val="Titre2"/>
      </w:pPr>
      <w:bookmarkStart w:id="36" w:name="_Toc532179965"/>
      <w:bookmarkStart w:id="37" w:name="_Toc165969649"/>
      <w:bookmarkStart w:id="38" w:name="_Toc474850091"/>
      <w:r w:rsidRPr="003F4166">
        <w:t>Dossier de Réalisation</w:t>
      </w:r>
      <w:bookmarkEnd w:id="36"/>
      <w:bookmarkEnd w:id="37"/>
      <w:bookmarkEnd w:id="38"/>
    </w:p>
    <w:p w:rsidR="00B147A7" w:rsidRPr="003F4166" w:rsidRDefault="00B147A7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Ce</w:t>
      </w:r>
      <w:r w:rsidR="007211A1" w:rsidRPr="003F4166">
        <w:t>tte partie</w:t>
      </w:r>
      <w:r w:rsidRPr="003F4166">
        <w:t xml:space="preserve"> permet de reproduire ou reprendre le projet par un tiers.</w:t>
      </w:r>
    </w:p>
    <w:p w:rsidR="00920F4E" w:rsidRPr="003F4166" w:rsidRDefault="007F30A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 xml:space="preserve">Pour chaque </w:t>
      </w:r>
      <w:r w:rsidR="00B147A7" w:rsidRPr="003F4166">
        <w:t xml:space="preserve">étape, il faut décrire sa mise en </w:t>
      </w:r>
      <w:r w:rsidR="008E53F9" w:rsidRPr="003F4166">
        <w:t>œuvre. Typiquement</w:t>
      </w:r>
      <w:r w:rsidR="00920F4E" w:rsidRPr="003F4166">
        <w:t> :</w:t>
      </w:r>
    </w:p>
    <w:p w:rsidR="00920F4E" w:rsidRPr="003F4166" w:rsidRDefault="00B147A7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</w:pPr>
      <w:r w:rsidRPr="003F4166">
        <w:t>Versions des outils logiciels utilisés (OS, applications, pilotes, librairies, etc.)</w:t>
      </w:r>
    </w:p>
    <w:p w:rsidR="00920F4E" w:rsidRPr="003F4166" w:rsidRDefault="007F30AE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</w:pPr>
      <w:r w:rsidRPr="003F4166">
        <w:t>Configurations spéciales</w:t>
      </w:r>
      <w:r w:rsidR="00B147A7" w:rsidRPr="003F4166">
        <w:t xml:space="preserve"> des outils (Equipements, </w:t>
      </w:r>
      <w:r w:rsidR="00E416AC" w:rsidRPr="003F4166">
        <w:t>PC</w:t>
      </w:r>
      <w:r w:rsidR="00B147A7" w:rsidRPr="003F4166">
        <w:t xml:space="preserve">, machines, </w:t>
      </w:r>
      <w:r w:rsidR="00E416AC" w:rsidRPr="003F4166">
        <w:t xml:space="preserve">outillage, </w:t>
      </w:r>
      <w:r w:rsidR="00B147A7" w:rsidRPr="003F4166">
        <w:t>etc.)</w:t>
      </w:r>
    </w:p>
    <w:p w:rsidR="00552D07" w:rsidRPr="003F4166" w:rsidRDefault="00B147A7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</w:pPr>
      <w:r w:rsidRPr="003F4166">
        <w:t xml:space="preserve">Code source </w:t>
      </w:r>
      <w:r w:rsidR="00111811" w:rsidRPr="003F4166">
        <w:t xml:space="preserve">commenté </w:t>
      </w:r>
      <w:r w:rsidRPr="003F4166">
        <w:t xml:space="preserve">des </w:t>
      </w:r>
      <w:r w:rsidR="008E53F9" w:rsidRPr="003F4166">
        <w:t>éléments logiciels</w:t>
      </w:r>
      <w:r w:rsidRPr="003F4166">
        <w:t xml:space="preserve"> développés.</w:t>
      </w:r>
    </w:p>
    <w:p w:rsidR="00920F4E" w:rsidRPr="003F4166" w:rsidRDefault="00552D07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</w:pPr>
      <w:r w:rsidRPr="003F4166">
        <w:t>Modèle physique d’une base de données.</w:t>
      </w:r>
    </w:p>
    <w:p w:rsidR="00E81328" w:rsidRPr="003F4166" w:rsidRDefault="00AB1CA6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</w:pPr>
      <w:r w:rsidRPr="003F4166">
        <w:t>Arborescences des documents produits</w:t>
      </w:r>
      <w:r w:rsidR="00552D07" w:rsidRPr="003F4166">
        <w:t>.</w:t>
      </w:r>
    </w:p>
    <w:p w:rsidR="001C4F39" w:rsidRPr="003F4166" w:rsidRDefault="001C4F39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  <w:rPr>
          <w:color w:val="FF0000"/>
        </w:rPr>
      </w:pPr>
      <w:r w:rsidRPr="003F4166">
        <w:rPr>
          <w:color w:val="FF0000"/>
        </w:rPr>
        <w:t xml:space="preserve">Schémas, plans d’adressages, </w:t>
      </w:r>
      <w:r w:rsidR="006D07A8" w:rsidRPr="003F4166">
        <w:rPr>
          <w:color w:val="FF0000"/>
        </w:rPr>
        <w:t xml:space="preserve">plan de </w:t>
      </w:r>
      <w:r w:rsidRPr="003F4166">
        <w:rPr>
          <w:color w:val="FF0000"/>
        </w:rPr>
        <w:t>nommage, etc.</w:t>
      </w:r>
    </w:p>
    <w:p w:rsidR="00552D07" w:rsidRPr="003F4166" w:rsidRDefault="00552D07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Il faut décrire le parcours de réalisation e</w:t>
      </w:r>
      <w:r w:rsidR="00A3107E" w:rsidRPr="003F4166">
        <w:t>t</w:t>
      </w:r>
      <w:r w:rsidRPr="003F4166">
        <w:t xml:space="preserve"> justifi</w:t>
      </w:r>
      <w:r w:rsidR="00A3107E" w:rsidRPr="003F4166">
        <w:t>er</w:t>
      </w:r>
      <w:r w:rsidRPr="003F4166">
        <w:t xml:space="preserve"> les choix. </w:t>
      </w:r>
    </w:p>
    <w:p w:rsidR="00505421" w:rsidRPr="003F4166" w:rsidRDefault="00505421" w:rsidP="00DC78B5">
      <w:pPr>
        <w:pStyle w:val="Titre2"/>
      </w:pPr>
      <w:bookmarkStart w:id="39" w:name="_Toc532179960"/>
      <w:bookmarkStart w:id="40" w:name="_Toc165969644"/>
      <w:bookmarkStart w:id="41" w:name="_Toc474850092"/>
      <w:r w:rsidRPr="003F4166">
        <w:t>Modifications</w:t>
      </w:r>
      <w:bookmarkEnd w:id="39"/>
      <w:bookmarkEnd w:id="40"/>
      <w:bookmarkEnd w:id="41"/>
    </w:p>
    <w:p w:rsidR="00920F4E" w:rsidRPr="003F4166" w:rsidRDefault="00505421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Historique des modifications demandées (ou nécessaires) aux spécifications détaillées.</w:t>
      </w:r>
    </w:p>
    <w:p w:rsidR="00505421" w:rsidRPr="003F4166" w:rsidRDefault="00505421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Date, raison, description, etc.</w:t>
      </w:r>
    </w:p>
    <w:p w:rsidR="007F30AE" w:rsidRPr="003F4166" w:rsidRDefault="007F30AE" w:rsidP="00B72B5E">
      <w:pPr>
        <w:pStyle w:val="Titre1"/>
        <w:spacing w:line="360" w:lineRule="auto"/>
        <w:rPr>
          <w:rFonts w:ascii="Calibri" w:hAnsi="Calibri"/>
        </w:rPr>
      </w:pPr>
      <w:bookmarkStart w:id="42" w:name="_Toc532179966"/>
      <w:bookmarkStart w:id="43" w:name="_Toc165969650"/>
      <w:bookmarkStart w:id="44" w:name="_Toc474850093"/>
      <w:r w:rsidRPr="003F4166">
        <w:rPr>
          <w:rFonts w:ascii="Calibri" w:hAnsi="Calibri"/>
        </w:rPr>
        <w:t>Tests</w:t>
      </w:r>
      <w:bookmarkEnd w:id="42"/>
      <w:bookmarkEnd w:id="43"/>
      <w:bookmarkEnd w:id="44"/>
    </w:p>
    <w:p w:rsidR="007F30AE" w:rsidRPr="003F4166" w:rsidRDefault="007F30AE" w:rsidP="00DC78B5">
      <w:pPr>
        <w:pStyle w:val="Titre2"/>
      </w:pPr>
      <w:bookmarkStart w:id="45" w:name="_Toc532179968"/>
      <w:bookmarkStart w:id="46" w:name="_Toc165969652"/>
      <w:bookmarkStart w:id="47" w:name="_Ref308525868"/>
      <w:bookmarkStart w:id="48" w:name="_Toc474850094"/>
      <w:r w:rsidRPr="003F4166">
        <w:t>Dossier des tests</w:t>
      </w:r>
      <w:bookmarkEnd w:id="45"/>
      <w:bookmarkEnd w:id="46"/>
      <w:bookmarkEnd w:id="47"/>
      <w:bookmarkEnd w:id="48"/>
    </w:p>
    <w:p w:rsidR="007F30AE" w:rsidRPr="003F4166" w:rsidRDefault="00A3107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On dresse le bilan des t</w:t>
      </w:r>
      <w:r w:rsidR="007F30AE" w:rsidRPr="003F4166">
        <w:t>ests effectués (qui, quand, avec quelles données…)</w:t>
      </w:r>
      <w:r w:rsidR="00111811" w:rsidRPr="003F4166">
        <w:t xml:space="preserve"> sous forme de procédure. Lorsque cela est possible, fournir un tableau des tests effectués avec les résultats </w:t>
      </w:r>
      <w:r w:rsidR="001C4F39" w:rsidRPr="003F4166">
        <w:rPr>
          <w:color w:val="FF0000"/>
        </w:rPr>
        <w:t xml:space="preserve">attendus et </w:t>
      </w:r>
      <w:r w:rsidR="00111811" w:rsidRPr="003F4166">
        <w:rPr>
          <w:color w:val="FF0000"/>
        </w:rPr>
        <w:t>obtenus</w:t>
      </w:r>
      <w:r w:rsidR="001C4F39" w:rsidRPr="003F4166">
        <w:rPr>
          <w:color w:val="FF0000"/>
        </w:rPr>
        <w:t>, ainsi que</w:t>
      </w:r>
      <w:r w:rsidR="00111811" w:rsidRPr="003F4166">
        <w:rPr>
          <w:color w:val="FF0000"/>
        </w:rPr>
        <w:t xml:space="preserve"> </w:t>
      </w:r>
      <w:r w:rsidR="00111811" w:rsidRPr="003F4166">
        <w:t>les actions à entreprendre en conséquence</w:t>
      </w:r>
      <w:r w:rsidR="00645760" w:rsidRPr="003F4166">
        <w:t xml:space="preserve"> (et une estimation de leur durée)</w:t>
      </w:r>
      <w:r w:rsidR="005328B0" w:rsidRPr="003F4166">
        <w:t>.</w:t>
      </w:r>
    </w:p>
    <w:p w:rsidR="00920F4E" w:rsidRPr="003F4166" w:rsidRDefault="007F30A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 xml:space="preserve">Si des tests prévus dans la stratégie n'ont pas pu être </w:t>
      </w:r>
      <w:r w:rsidR="00920F4E" w:rsidRPr="003F4166">
        <w:t>effectués :</w:t>
      </w:r>
    </w:p>
    <w:p w:rsidR="007F30AE" w:rsidRPr="003F4166" w:rsidRDefault="00903FEF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</w:pPr>
      <w:proofErr w:type="gramStart"/>
      <w:r w:rsidRPr="003F4166">
        <w:t>raison</w:t>
      </w:r>
      <w:proofErr w:type="gramEnd"/>
      <w:r w:rsidRPr="003F4166">
        <w:t>, décisions, etc.</w:t>
      </w:r>
    </w:p>
    <w:p w:rsidR="00920F4E" w:rsidRPr="003F4166" w:rsidRDefault="007F30A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Liste des bugs répertoriés avec la date de découverte et leur état:</w:t>
      </w:r>
    </w:p>
    <w:p w:rsidR="007F30AE" w:rsidRPr="003F4166" w:rsidRDefault="007F30AE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</w:pPr>
      <w:r w:rsidRPr="003F4166">
        <w:t>Corrigé</w:t>
      </w:r>
      <w:r w:rsidR="00E416AC" w:rsidRPr="003F4166">
        <w:t xml:space="preserve">, </w:t>
      </w:r>
      <w:r w:rsidR="00903FEF" w:rsidRPr="003F4166">
        <w:t>date de correction, corrigé par, etc.</w:t>
      </w:r>
    </w:p>
    <w:p w:rsidR="007F30AE" w:rsidRPr="003F4166" w:rsidRDefault="007F30AE" w:rsidP="00B72B5E">
      <w:pPr>
        <w:pStyle w:val="Titre1"/>
        <w:spacing w:line="360" w:lineRule="auto"/>
        <w:rPr>
          <w:rFonts w:ascii="Calibri" w:hAnsi="Calibri"/>
        </w:rPr>
      </w:pPr>
      <w:bookmarkStart w:id="49" w:name="_Toc165969653"/>
      <w:bookmarkStart w:id="50" w:name="_Toc474850095"/>
      <w:r w:rsidRPr="003F4166">
        <w:rPr>
          <w:rFonts w:ascii="Calibri" w:hAnsi="Calibri"/>
        </w:rPr>
        <w:t>Conclusion</w:t>
      </w:r>
      <w:bookmarkEnd w:id="49"/>
      <w:bookmarkEnd w:id="50"/>
    </w:p>
    <w:p w:rsidR="007F30AE" w:rsidRPr="003F4166" w:rsidRDefault="007F30AE" w:rsidP="00DC78B5">
      <w:pPr>
        <w:pStyle w:val="Titre2"/>
      </w:pPr>
      <w:bookmarkStart w:id="51" w:name="_Toc165969654"/>
      <w:bookmarkStart w:id="52" w:name="_Toc474850096"/>
      <w:r w:rsidRPr="003F4166">
        <w:t xml:space="preserve">Bilan des </w:t>
      </w:r>
      <w:bookmarkEnd w:id="51"/>
      <w:r w:rsidR="008E53F9" w:rsidRPr="003F4166">
        <w:t>fonctionnalités demandées</w:t>
      </w:r>
      <w:bookmarkEnd w:id="52"/>
    </w:p>
    <w:p w:rsidR="00505421" w:rsidRPr="003F4166" w:rsidRDefault="005328B0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 xml:space="preserve">Il s’agit de reprendre point par point les fonctionnalités décrites dans les spécifications de départ </w:t>
      </w:r>
      <w:r w:rsidR="00505421" w:rsidRPr="003F4166">
        <w:t>et de définir si elles sont atteintes ou pas, et pourquoi.</w:t>
      </w:r>
    </w:p>
    <w:p w:rsidR="007F30AE" w:rsidRPr="003F4166" w:rsidRDefault="009D480B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Si ce n’est pas le cas, estimer</w:t>
      </w:r>
      <w:r w:rsidR="005328B0" w:rsidRPr="003F4166">
        <w:t xml:space="preserve"> en « % » ou en « temps supplémentaire » </w:t>
      </w:r>
      <w:r w:rsidR="00505421" w:rsidRPr="003F4166">
        <w:t>le travail qu’il reste à accomplir pour terminer le tout.</w:t>
      </w:r>
    </w:p>
    <w:p w:rsidR="007F30AE" w:rsidRPr="003F4166" w:rsidRDefault="007F30AE" w:rsidP="00DC78B5">
      <w:pPr>
        <w:pStyle w:val="Titre2"/>
      </w:pPr>
      <w:bookmarkStart w:id="53" w:name="_Toc165969655"/>
      <w:bookmarkStart w:id="54" w:name="_Toc474850097"/>
      <w:r w:rsidRPr="003F4166">
        <w:t>Bilan de la planification</w:t>
      </w:r>
      <w:bookmarkEnd w:id="53"/>
      <w:bookmarkEnd w:id="54"/>
    </w:p>
    <w:p w:rsidR="007F30AE" w:rsidRPr="003F4166" w:rsidRDefault="007F30A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 xml:space="preserve">Distinguer </w:t>
      </w:r>
      <w:r w:rsidR="00E81328" w:rsidRPr="003F4166">
        <w:t xml:space="preserve">et expliquer </w:t>
      </w:r>
      <w:r w:rsidRPr="003F4166">
        <w:t xml:space="preserve">les tâches qui ont généré des retards ou de l'avance dans la </w:t>
      </w:r>
      <w:r w:rsidR="00920F4E" w:rsidRPr="003F4166">
        <w:t>gestion du</w:t>
      </w:r>
      <w:r w:rsidRPr="003F4166">
        <w:t xml:space="preserve"> projet.</w:t>
      </w:r>
      <w:r w:rsidR="00055DB3" w:rsidRPr="003F4166">
        <w:t xml:space="preserve"> Indiquer les différence</w:t>
      </w:r>
      <w:r w:rsidR="001C4F39" w:rsidRPr="003F4166">
        <w:t>s</w:t>
      </w:r>
      <w:r w:rsidR="00055DB3" w:rsidRPr="003F4166">
        <w:t xml:space="preserve"> entre les planifications initiales et détaillées avec le journal de travail.</w:t>
      </w:r>
    </w:p>
    <w:p w:rsidR="007F30AE" w:rsidRPr="003F4166" w:rsidRDefault="007F30AE" w:rsidP="00DC78B5">
      <w:pPr>
        <w:pStyle w:val="Titre2"/>
      </w:pPr>
      <w:bookmarkStart w:id="55" w:name="_Toc165969656"/>
      <w:bookmarkStart w:id="56" w:name="_Toc474850098"/>
      <w:r w:rsidRPr="003F4166">
        <w:t>Bilan personnel</w:t>
      </w:r>
      <w:bookmarkEnd w:id="55"/>
      <w:bookmarkEnd w:id="56"/>
    </w:p>
    <w:p w:rsidR="00920F4E" w:rsidRPr="003F4166" w:rsidRDefault="007F30A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Si c’était à refaire</w:t>
      </w:r>
      <w:r w:rsidR="00A3107E" w:rsidRPr="003F4166">
        <w:t>:</w:t>
      </w:r>
    </w:p>
    <w:p w:rsidR="00920F4E" w:rsidRPr="003F4166" w:rsidRDefault="00A3107E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</w:pPr>
      <w:r w:rsidRPr="003F4166">
        <w:t>Q</w:t>
      </w:r>
      <w:r w:rsidR="007F30AE" w:rsidRPr="003F4166">
        <w:t xml:space="preserve">u’est-ce </w:t>
      </w:r>
      <w:r w:rsidRPr="003F4166">
        <w:t>qu’il faudrait garder</w:t>
      </w:r>
      <w:r w:rsidR="00E81328" w:rsidRPr="003F4166">
        <w:t> </w:t>
      </w:r>
      <w:r w:rsidR="008E53F9" w:rsidRPr="003F4166">
        <w:t>? Les</w:t>
      </w:r>
      <w:r w:rsidR="00505421" w:rsidRPr="003F4166">
        <w:t xml:space="preserve"> plus et les moins ?</w:t>
      </w:r>
    </w:p>
    <w:p w:rsidR="007F30AE" w:rsidRPr="003F4166" w:rsidRDefault="00A3107E" w:rsidP="00B72B5E">
      <w:pPr>
        <w:pStyle w:val="Informations"/>
        <w:numPr>
          <w:ilvl w:val="6"/>
          <w:numId w:val="5"/>
        </w:numPr>
        <w:tabs>
          <w:tab w:val="clear" w:pos="4395"/>
        </w:tabs>
        <w:spacing w:line="360" w:lineRule="auto"/>
        <w:ind w:left="709" w:hanging="283"/>
      </w:pPr>
      <w:r w:rsidRPr="003F4166">
        <w:t>Q</w:t>
      </w:r>
      <w:r w:rsidR="007F30AE" w:rsidRPr="003F4166">
        <w:t xml:space="preserve">u’est-ce </w:t>
      </w:r>
      <w:r w:rsidRPr="003F4166">
        <w:t>qu’il faudrait gérer, réaliser ou traiter différemment ?</w:t>
      </w:r>
    </w:p>
    <w:p w:rsidR="00A3107E" w:rsidRPr="003F4166" w:rsidRDefault="00A3107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Qu’est que ce projet m’a appris ?</w:t>
      </w:r>
    </w:p>
    <w:p w:rsidR="004206A2" w:rsidRPr="003F4166" w:rsidRDefault="004206A2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Suite à donner, améliorations souhaitables, …</w:t>
      </w:r>
    </w:p>
    <w:p w:rsidR="00A3107E" w:rsidRPr="003F4166" w:rsidRDefault="00A3107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Remerciements, signature, etc.</w:t>
      </w:r>
    </w:p>
    <w:p w:rsidR="007F30AE" w:rsidRPr="003F4166" w:rsidRDefault="007F30AE" w:rsidP="00B72B5E">
      <w:pPr>
        <w:pStyle w:val="Titre1"/>
        <w:spacing w:line="360" w:lineRule="auto"/>
        <w:rPr>
          <w:rFonts w:ascii="Calibri" w:hAnsi="Calibri"/>
        </w:rPr>
      </w:pPr>
      <w:bookmarkStart w:id="57" w:name="_Toc532179971"/>
      <w:bookmarkStart w:id="58" w:name="_Toc165969657"/>
      <w:bookmarkStart w:id="59" w:name="_Toc474850099"/>
      <w:r w:rsidRPr="003F4166">
        <w:rPr>
          <w:rFonts w:ascii="Calibri" w:hAnsi="Calibri"/>
        </w:rPr>
        <w:t>Divers</w:t>
      </w:r>
      <w:bookmarkEnd w:id="57"/>
      <w:bookmarkEnd w:id="58"/>
      <w:bookmarkEnd w:id="59"/>
    </w:p>
    <w:p w:rsidR="007F30AE" w:rsidRPr="003F4166" w:rsidRDefault="007F30AE" w:rsidP="00DC78B5">
      <w:pPr>
        <w:pStyle w:val="Titre2"/>
      </w:pPr>
      <w:bookmarkStart w:id="60" w:name="_Toc532179972"/>
      <w:bookmarkStart w:id="61" w:name="_Toc165969658"/>
      <w:bookmarkStart w:id="62" w:name="_Toc474850100"/>
      <w:r w:rsidRPr="003F4166">
        <w:t>Journal de travail</w:t>
      </w:r>
      <w:bookmarkEnd w:id="60"/>
      <w:bookmarkEnd w:id="61"/>
      <w:bookmarkEnd w:id="62"/>
    </w:p>
    <w:p w:rsidR="007F30AE" w:rsidRPr="003F4166" w:rsidRDefault="007F30A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Date, activité</w:t>
      </w:r>
      <w:r w:rsidR="00055DB3" w:rsidRPr="003F4166">
        <w:t xml:space="preserve"> (description qui permet</w:t>
      </w:r>
      <w:r w:rsidR="00A3107E" w:rsidRPr="003F4166">
        <w:t xml:space="preserve"> de reproduire le cheminement du projet)</w:t>
      </w:r>
      <w:r w:rsidRPr="003F4166">
        <w:t>, durée</w:t>
      </w:r>
      <w:r w:rsidR="009D480B" w:rsidRPr="003F4166">
        <w:t>, liens et références sur des documents externes</w:t>
      </w:r>
      <w:r w:rsidR="00A3107E" w:rsidRPr="003F4166">
        <w:t>.</w:t>
      </w:r>
      <w:r w:rsidR="00055DB3" w:rsidRPr="003F4166">
        <w:t xml:space="preserve"> Lorsqu’une activité de recherches a été entreprise, il convient d’énumérer ce qui a été trouvé, avec les références.</w:t>
      </w:r>
    </w:p>
    <w:p w:rsidR="007F30AE" w:rsidRPr="003F4166" w:rsidRDefault="00A3107E" w:rsidP="00DC78B5">
      <w:pPr>
        <w:pStyle w:val="Titre2"/>
      </w:pPr>
      <w:bookmarkStart w:id="63" w:name="_Toc474850101"/>
      <w:r w:rsidRPr="003F4166">
        <w:t>Bibliographie</w:t>
      </w:r>
      <w:bookmarkEnd w:id="63"/>
    </w:p>
    <w:p w:rsidR="007F30AE" w:rsidRPr="003F4166" w:rsidRDefault="00A3107E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Références des livres</w:t>
      </w:r>
      <w:r w:rsidR="009D480B" w:rsidRPr="003F4166">
        <w:t>, revues et publications</w:t>
      </w:r>
      <w:r w:rsidR="00F1003D" w:rsidRPr="003F4166">
        <w:t xml:space="preserve"> u</w:t>
      </w:r>
      <w:r w:rsidR="00903FEF" w:rsidRPr="003F4166">
        <w:t>tilisés durant le projet.</w:t>
      </w:r>
    </w:p>
    <w:p w:rsidR="00903FEF" w:rsidRPr="003F4166" w:rsidRDefault="00903FEF" w:rsidP="00DC78B5">
      <w:pPr>
        <w:pStyle w:val="Titre2"/>
      </w:pPr>
      <w:bookmarkStart w:id="64" w:name="_Toc474850102"/>
      <w:r w:rsidRPr="003F4166">
        <w:t>Webographie</w:t>
      </w:r>
      <w:bookmarkEnd w:id="64"/>
    </w:p>
    <w:p w:rsidR="00903FEF" w:rsidRPr="003F4166" w:rsidRDefault="00903FEF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Références des sites Internet consultés durant le projet.</w:t>
      </w:r>
    </w:p>
    <w:p w:rsidR="00903FEF" w:rsidRPr="003F4166" w:rsidRDefault="00903FEF" w:rsidP="00B72B5E">
      <w:pPr>
        <w:pStyle w:val="Titre1"/>
        <w:spacing w:line="360" w:lineRule="auto"/>
        <w:rPr>
          <w:rFonts w:ascii="Calibri" w:hAnsi="Calibri"/>
        </w:rPr>
      </w:pPr>
      <w:bookmarkStart w:id="65" w:name="_Toc474850103"/>
      <w:r w:rsidRPr="003F4166">
        <w:rPr>
          <w:rFonts w:ascii="Calibri" w:hAnsi="Calibri"/>
        </w:rPr>
        <w:t>Annexes</w:t>
      </w:r>
      <w:bookmarkEnd w:id="65"/>
    </w:p>
    <w:p w:rsidR="001C4F39" w:rsidRDefault="001C4F39" w:rsidP="00B72B5E">
      <w:pPr>
        <w:pStyle w:val="Informations"/>
        <w:numPr>
          <w:ilvl w:val="5"/>
          <w:numId w:val="6"/>
        </w:numPr>
        <w:tabs>
          <w:tab w:val="clear" w:pos="4395"/>
        </w:tabs>
        <w:spacing w:line="360" w:lineRule="auto"/>
        <w:ind w:left="426" w:hanging="426"/>
        <w:rPr>
          <w:color w:val="FF0000"/>
        </w:rPr>
      </w:pPr>
      <w:r w:rsidRPr="003F4166">
        <w:rPr>
          <w:color w:val="FF0000"/>
        </w:rPr>
        <w:t>Cahier des charges</w:t>
      </w:r>
    </w:p>
    <w:p w:rsidR="00B7645A" w:rsidRPr="003F4166" w:rsidRDefault="00B7645A" w:rsidP="00B7645A">
      <w:pPr>
        <w:pStyle w:val="Titre2"/>
      </w:pPr>
      <w:r>
        <w:t>Cahier des charges</w:t>
      </w:r>
    </w:p>
    <w:p w:rsidR="00A1274B" w:rsidRDefault="00A1274B" w:rsidP="00A1274B">
      <w:pPr>
        <w:pStyle w:val="Informations"/>
        <w:tabs>
          <w:tab w:val="clear" w:pos="4395"/>
        </w:tabs>
        <w:spacing w:line="360" w:lineRule="auto"/>
        <w:ind w:left="426"/>
        <w:rPr>
          <w:color w:val="FF0000"/>
        </w:rPr>
      </w:pPr>
    </w:p>
    <w:p w:rsidR="00B12525" w:rsidRDefault="00B12525">
      <w:pPr>
        <w:rPr>
          <w:color w:val="FF0000"/>
          <w:sz w:val="16"/>
        </w:rPr>
      </w:pPr>
      <w:r>
        <w:rPr>
          <w:color w:val="FF0000"/>
        </w:rPr>
        <w:br w:type="page"/>
      </w:r>
    </w:p>
    <w:p w:rsidR="00B12525" w:rsidRDefault="00B12525" w:rsidP="00A1274B">
      <w:pPr>
        <w:pStyle w:val="Informations"/>
        <w:tabs>
          <w:tab w:val="clear" w:pos="4395"/>
        </w:tabs>
        <w:spacing w:line="360" w:lineRule="auto"/>
        <w:ind w:left="426"/>
        <w:rPr>
          <w:color w:val="FF0000"/>
        </w:rPr>
      </w:pPr>
    </w:p>
    <w:p w:rsidR="00A1274B" w:rsidRDefault="00A1274B" w:rsidP="00A1274B">
      <w:pPr>
        <w:pStyle w:val="Titre2"/>
      </w:pPr>
      <w:r>
        <w:t>Gantt</w:t>
      </w:r>
    </w:p>
    <w:p w:rsidR="003D78E5" w:rsidRDefault="003D78E5" w:rsidP="003D78E5">
      <w:pPr>
        <w:pStyle w:val="Retraitcorpsdetexte"/>
      </w:pPr>
      <w:r>
        <w:rPr>
          <w:noProof/>
        </w:rPr>
        <w:drawing>
          <wp:inline distT="0" distB="0" distL="0" distR="0" wp14:anchorId="7362943F" wp14:editId="6F634705">
            <wp:extent cx="5759450" cy="38900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5" w:rsidRDefault="00B12525" w:rsidP="003D78E5">
      <w:pPr>
        <w:pStyle w:val="Retraitcorpsdetexte"/>
      </w:pPr>
      <w:r>
        <w:rPr>
          <w:noProof/>
        </w:rPr>
        <w:drawing>
          <wp:inline distT="0" distB="0" distL="0" distR="0" wp14:anchorId="754974E4" wp14:editId="78D08D82">
            <wp:extent cx="5759450" cy="3895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5" w:rsidRDefault="00B12525" w:rsidP="003D78E5">
      <w:pPr>
        <w:pStyle w:val="Retraitcorpsdetexte"/>
      </w:pPr>
      <w:r>
        <w:rPr>
          <w:noProof/>
        </w:rPr>
        <w:drawing>
          <wp:inline distT="0" distB="0" distL="0" distR="0" wp14:anchorId="57285E46" wp14:editId="5F99729E">
            <wp:extent cx="5759450" cy="389509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5" w:rsidRDefault="00B12525" w:rsidP="003D78E5">
      <w:pPr>
        <w:pStyle w:val="Retraitcorpsdetexte"/>
      </w:pPr>
      <w:r>
        <w:rPr>
          <w:noProof/>
        </w:rPr>
        <w:drawing>
          <wp:inline distT="0" distB="0" distL="0" distR="0" wp14:anchorId="2CE06860" wp14:editId="3329E61F">
            <wp:extent cx="5759450" cy="39122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5" w:rsidRDefault="00B12525" w:rsidP="003D78E5">
      <w:pPr>
        <w:pStyle w:val="Retraitcorpsdetexte"/>
      </w:pPr>
      <w:r>
        <w:rPr>
          <w:noProof/>
        </w:rPr>
        <w:drawing>
          <wp:inline distT="0" distB="0" distL="0" distR="0" wp14:anchorId="67EA5537" wp14:editId="67754B76">
            <wp:extent cx="5759450" cy="39528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5" w:rsidRDefault="00B12525" w:rsidP="003D78E5">
      <w:pPr>
        <w:pStyle w:val="Retraitcorpsdetexte"/>
      </w:pPr>
      <w:r>
        <w:rPr>
          <w:noProof/>
        </w:rPr>
        <w:drawing>
          <wp:inline distT="0" distB="0" distL="0" distR="0" wp14:anchorId="013CBACE" wp14:editId="5298C3F3">
            <wp:extent cx="5759450" cy="393382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E5" w:rsidRPr="003D78E5" w:rsidRDefault="003D78E5" w:rsidP="003D78E5">
      <w:pPr>
        <w:pStyle w:val="Retraitcorpsdetexte"/>
      </w:pPr>
    </w:p>
    <w:p w:rsidR="00903FEF" w:rsidRPr="003F4166" w:rsidRDefault="00B64C66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Listing du code source (partiel ou, plus rarement complet)</w:t>
      </w:r>
    </w:p>
    <w:p w:rsidR="00903FEF" w:rsidRPr="003F4166" w:rsidRDefault="00903FEF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Guide</w:t>
      </w:r>
      <w:r w:rsidR="00ED6F46" w:rsidRPr="003F4166">
        <w:t>(s)</w:t>
      </w:r>
      <w:r w:rsidR="00B64C66" w:rsidRPr="003F4166">
        <w:t xml:space="preserve"> d’utilisation et/ou guide de l’administrateur</w:t>
      </w:r>
    </w:p>
    <w:p w:rsidR="00903FEF" w:rsidRPr="003F4166" w:rsidRDefault="00ED6F46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Etat ou</w:t>
      </w:r>
      <w:r w:rsidR="00903FEF" w:rsidRPr="003F4166">
        <w:t xml:space="preserve"> « dump » </w:t>
      </w:r>
      <w:r w:rsidRPr="003F4166">
        <w:t xml:space="preserve">de la configuration </w:t>
      </w:r>
      <w:r w:rsidR="00903FEF" w:rsidRPr="003F4166">
        <w:t>des équipements</w:t>
      </w:r>
      <w:r w:rsidRPr="003F4166">
        <w:t xml:space="preserve"> (routeur, switch, robot, etc.).</w:t>
      </w:r>
    </w:p>
    <w:p w:rsidR="007F30AE" w:rsidRPr="003F4166" w:rsidRDefault="00903FEF" w:rsidP="00B72B5E">
      <w:pPr>
        <w:pStyle w:val="Informations"/>
        <w:numPr>
          <w:ilvl w:val="5"/>
          <w:numId w:val="7"/>
        </w:numPr>
        <w:spacing w:line="360" w:lineRule="auto"/>
        <w:ind w:left="426" w:hanging="426"/>
      </w:pPr>
      <w:r w:rsidRPr="003F4166">
        <w:t>Extraits</w:t>
      </w:r>
      <w:r w:rsidR="00ED6F46" w:rsidRPr="003F4166">
        <w:t xml:space="preserve"> de catalogue, documentation de fabricant</w:t>
      </w:r>
      <w:r w:rsidRPr="003F4166">
        <w:t>, etc.</w:t>
      </w:r>
    </w:p>
    <w:sectPr w:rsidR="007F30AE" w:rsidRPr="003F4166" w:rsidSect="00EC154F">
      <w:headerReference w:type="default" r:id="rId40"/>
      <w:footerReference w:type="default" r:id="rId41"/>
      <w:pgSz w:w="11906" w:h="16838" w:code="9"/>
      <w:pgMar w:top="1276" w:right="1418" w:bottom="1276" w:left="1418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1D27" w:rsidRDefault="00401D27">
      <w:r>
        <w:separator/>
      </w:r>
    </w:p>
  </w:endnote>
  <w:endnote w:type="continuationSeparator" w:id="0">
    <w:p w:rsidR="00401D27" w:rsidRDefault="00401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TML L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29"/>
      <w:gridCol w:w="2612"/>
      <w:gridCol w:w="3029"/>
    </w:tblGrid>
    <w:tr w:rsidR="00401D27" w:rsidRPr="00000197" w:rsidTr="00E52B61">
      <w:trPr>
        <w:trHeight w:hRule="exact" w:val="227"/>
        <w:jc w:val="center"/>
      </w:trPr>
      <w:tc>
        <w:tcPr>
          <w:tcW w:w="3510" w:type="dxa"/>
          <w:vAlign w:val="center"/>
        </w:tcPr>
        <w:p w:rsidR="00401D27" w:rsidRDefault="00401D27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:</w:t>
          </w:r>
          <w:r>
            <w:rPr>
              <w:rFonts w:cs="Arial"/>
              <w:szCs w:val="16"/>
            </w:rPr>
            <w:t xml:space="preserve"> </w:t>
          </w:r>
          <w:fldSimple w:instr=" AUTHOR   \* MERGEFORMAT ">
            <w:r w:rsidRPr="00672BDC">
              <w:rPr>
                <w:rFonts w:cs="Arial"/>
                <w:noProof/>
                <w:szCs w:val="16"/>
              </w:rPr>
              <w:t>ETML</w:t>
            </w:r>
          </w:fldSimple>
        </w:p>
        <w:p w:rsidR="00401D27" w:rsidRPr="00000197" w:rsidRDefault="00401D27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:rsidR="00401D27" w:rsidRPr="00000197" w:rsidRDefault="00401D27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:rsidR="00401D27" w:rsidRPr="00000197" w:rsidRDefault="00401D27" w:rsidP="008D4DBD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: </w:t>
          </w:r>
          <w:r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>
            <w:rPr>
              <w:rFonts w:cs="Arial"/>
              <w:szCs w:val="16"/>
            </w:rPr>
            <w:fldChar w:fldCharType="separate"/>
          </w:r>
          <w:r>
            <w:rPr>
              <w:rFonts w:cs="Arial"/>
              <w:noProof/>
              <w:szCs w:val="16"/>
            </w:rPr>
            <w:t>01.05.2017</w:t>
          </w:r>
          <w:r>
            <w:rPr>
              <w:rFonts w:cs="Arial"/>
              <w:szCs w:val="16"/>
            </w:rPr>
            <w:fldChar w:fldCharType="end"/>
          </w:r>
        </w:p>
      </w:tc>
    </w:tr>
    <w:tr w:rsidR="00401D27" w:rsidRPr="00000197" w:rsidTr="00E52B61">
      <w:trPr>
        <w:jc w:val="center"/>
      </w:trPr>
      <w:tc>
        <w:tcPr>
          <w:tcW w:w="3510" w:type="dxa"/>
          <w:vAlign w:val="center"/>
        </w:tcPr>
        <w:p w:rsidR="00401D27" w:rsidRPr="00000197" w:rsidRDefault="00401D27" w:rsidP="008D4DBD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par: </w:t>
          </w:r>
          <w:fldSimple w:instr=" LASTSAVEDBY   \* MERGEFORMAT ">
            <w:r>
              <w:rPr>
                <w:noProof/>
              </w:rPr>
              <w:t>ETML</w:t>
            </w:r>
          </w:fldSimple>
        </w:p>
      </w:tc>
      <w:tc>
        <w:tcPr>
          <w:tcW w:w="2680" w:type="dxa"/>
          <w:vAlign w:val="center"/>
        </w:tcPr>
        <w:p w:rsidR="00401D27" w:rsidRPr="00000197" w:rsidRDefault="00401D27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Pr="00000197">
            <w:rPr>
              <w:rStyle w:val="Numrodepage"/>
              <w:rFonts w:cs="Arial"/>
              <w:szCs w:val="16"/>
            </w:rPr>
            <w:fldChar w:fldCharType="separate"/>
          </w:r>
          <w:r w:rsidR="008523C9">
            <w:rPr>
              <w:rStyle w:val="Numrodepage"/>
              <w:rFonts w:cs="Arial"/>
              <w:noProof/>
              <w:szCs w:val="16"/>
            </w:rPr>
            <w:t>25</w:t>
          </w:r>
          <w:r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Pr="00000197">
            <w:rPr>
              <w:rStyle w:val="Numrodepage"/>
              <w:rFonts w:cs="Arial"/>
              <w:szCs w:val="16"/>
            </w:rPr>
            <w:fldChar w:fldCharType="separate"/>
          </w:r>
          <w:r w:rsidR="008523C9">
            <w:rPr>
              <w:rStyle w:val="Numrodepage"/>
              <w:rFonts w:cs="Arial"/>
              <w:noProof/>
              <w:szCs w:val="16"/>
            </w:rPr>
            <w:t>29</w:t>
          </w:r>
          <w:r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:rsidR="00401D27" w:rsidRPr="00000197" w:rsidRDefault="00401D27" w:rsidP="008D4DBD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: </w:t>
          </w:r>
          <w:r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>
            <w:rPr>
              <w:rFonts w:cs="Arial"/>
              <w:szCs w:val="16"/>
            </w:rPr>
            <w:fldChar w:fldCharType="separate"/>
          </w:r>
          <w:r>
            <w:rPr>
              <w:rFonts w:cs="Arial"/>
              <w:noProof/>
              <w:szCs w:val="16"/>
            </w:rPr>
            <w:t>04.05.2017 08:50</w:t>
          </w:r>
          <w:r>
            <w:rPr>
              <w:rFonts w:cs="Arial"/>
              <w:szCs w:val="16"/>
            </w:rPr>
            <w:fldChar w:fldCharType="end"/>
          </w:r>
        </w:p>
      </w:tc>
    </w:tr>
    <w:tr w:rsidR="00401D27" w:rsidRPr="00000197" w:rsidTr="00E52B61">
      <w:trPr>
        <w:jc w:val="center"/>
      </w:trPr>
      <w:tc>
        <w:tcPr>
          <w:tcW w:w="3510" w:type="dxa"/>
          <w:vAlign w:val="center"/>
        </w:tcPr>
        <w:p w:rsidR="00401D27" w:rsidRPr="00000197" w:rsidRDefault="00401D27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Pr="00672BDC">
              <w:rPr>
                <w:rFonts w:cs="Arial"/>
                <w:noProof/>
                <w:szCs w:val="16"/>
              </w:rPr>
              <w:t>7</w:t>
            </w:r>
          </w:fldSimple>
          <w:r>
            <w:rPr>
              <w:rFonts w:cs="Arial"/>
              <w:szCs w:val="16"/>
            </w:rPr>
            <w:t xml:space="preserve"> du </w:t>
          </w:r>
          <w:r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>
            <w:rPr>
              <w:rFonts w:cs="Arial"/>
              <w:szCs w:val="16"/>
            </w:rPr>
            <w:fldChar w:fldCharType="separate"/>
          </w:r>
          <w:r>
            <w:rPr>
              <w:rFonts w:cs="Arial"/>
              <w:noProof/>
              <w:szCs w:val="16"/>
            </w:rPr>
            <w:t>04.05.2017 16:32</w:t>
          </w:r>
          <w:r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:rsidR="00401D27" w:rsidRPr="00000197" w:rsidRDefault="00401D27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Pr="00672BDC">
              <w:rPr>
                <w:rFonts w:cs="Arial"/>
                <w:noProof/>
                <w:szCs w:val="16"/>
              </w:rPr>
              <w:t>D-preisiger-TPI</w:t>
            </w:r>
            <w:r>
              <w:rPr>
                <w:noProof/>
              </w:rPr>
              <w:t>_rapport.docx</w:t>
            </w:r>
          </w:fldSimple>
        </w:p>
      </w:tc>
    </w:tr>
  </w:tbl>
  <w:p w:rsidR="00401D27" w:rsidRPr="00000197" w:rsidRDefault="00401D27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1D27" w:rsidRDefault="00401D27">
      <w:r>
        <w:separator/>
      </w:r>
    </w:p>
  </w:footnote>
  <w:footnote w:type="continuationSeparator" w:id="0">
    <w:p w:rsidR="00401D27" w:rsidRDefault="00401D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401D27">
      <w:trPr>
        <w:trHeight w:val="536"/>
        <w:jc w:val="center"/>
      </w:trPr>
      <w:tc>
        <w:tcPr>
          <w:tcW w:w="2445" w:type="dxa"/>
          <w:vAlign w:val="center"/>
        </w:tcPr>
        <w:p w:rsidR="00401D27" w:rsidRDefault="00401D27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:rsidR="00401D27" w:rsidRPr="00B4738A" w:rsidRDefault="00401D27" w:rsidP="00B4738A"/>
      </w:tc>
      <w:tc>
        <w:tcPr>
          <w:tcW w:w="2283" w:type="dxa"/>
          <w:vAlign w:val="center"/>
        </w:tcPr>
        <w:p w:rsidR="00401D27" w:rsidRDefault="00401D27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>
                <wp:extent cx="1046480" cy="315680"/>
                <wp:effectExtent l="0" t="0" r="1270" b="8255"/>
                <wp:docPr id="5" name="Image 5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01D27" w:rsidRDefault="00401D2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A562D2E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F67FD"/>
    <w:multiLevelType w:val="multilevel"/>
    <w:tmpl w:val="3AA88BA4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4"/>
  </w:num>
  <w:num w:numId="7">
    <w:abstractNumId w:val="1"/>
  </w:num>
  <w:num w:numId="8">
    <w:abstractNumId w:val="2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E91"/>
    <w:rsid w:val="0000009B"/>
    <w:rsid w:val="00000197"/>
    <w:rsid w:val="00010B9A"/>
    <w:rsid w:val="0001209F"/>
    <w:rsid w:val="00015D82"/>
    <w:rsid w:val="00015E25"/>
    <w:rsid w:val="00021D00"/>
    <w:rsid w:val="000316F0"/>
    <w:rsid w:val="00033068"/>
    <w:rsid w:val="00040628"/>
    <w:rsid w:val="00044099"/>
    <w:rsid w:val="00045A82"/>
    <w:rsid w:val="00055DB3"/>
    <w:rsid w:val="00056188"/>
    <w:rsid w:val="00063F97"/>
    <w:rsid w:val="00065971"/>
    <w:rsid w:val="00066894"/>
    <w:rsid w:val="00067419"/>
    <w:rsid w:val="00085547"/>
    <w:rsid w:val="00086114"/>
    <w:rsid w:val="000A1AA3"/>
    <w:rsid w:val="000A1B63"/>
    <w:rsid w:val="000A3150"/>
    <w:rsid w:val="000A7B4A"/>
    <w:rsid w:val="000B6BE0"/>
    <w:rsid w:val="000C7C3D"/>
    <w:rsid w:val="000D0768"/>
    <w:rsid w:val="000D16AF"/>
    <w:rsid w:val="000E7483"/>
    <w:rsid w:val="000F22B9"/>
    <w:rsid w:val="000F381C"/>
    <w:rsid w:val="0010591C"/>
    <w:rsid w:val="00111811"/>
    <w:rsid w:val="00114120"/>
    <w:rsid w:val="0012130B"/>
    <w:rsid w:val="00124184"/>
    <w:rsid w:val="0013736D"/>
    <w:rsid w:val="001455AE"/>
    <w:rsid w:val="0015167D"/>
    <w:rsid w:val="00152A26"/>
    <w:rsid w:val="00162BE9"/>
    <w:rsid w:val="00163ED0"/>
    <w:rsid w:val="00170F23"/>
    <w:rsid w:val="001736EA"/>
    <w:rsid w:val="001764CE"/>
    <w:rsid w:val="00183417"/>
    <w:rsid w:val="001835CC"/>
    <w:rsid w:val="001A37C0"/>
    <w:rsid w:val="001C454D"/>
    <w:rsid w:val="001C4F39"/>
    <w:rsid w:val="001D02DA"/>
    <w:rsid w:val="001D4577"/>
    <w:rsid w:val="001D72BA"/>
    <w:rsid w:val="001F1D69"/>
    <w:rsid w:val="001F2420"/>
    <w:rsid w:val="001F6EEB"/>
    <w:rsid w:val="002028E8"/>
    <w:rsid w:val="002163A0"/>
    <w:rsid w:val="00242595"/>
    <w:rsid w:val="00251078"/>
    <w:rsid w:val="00274BBF"/>
    <w:rsid w:val="002770F3"/>
    <w:rsid w:val="00280B21"/>
    <w:rsid w:val="002951BD"/>
    <w:rsid w:val="002976A9"/>
    <w:rsid w:val="00297E2A"/>
    <w:rsid w:val="002A72DC"/>
    <w:rsid w:val="002B6893"/>
    <w:rsid w:val="002C6634"/>
    <w:rsid w:val="002D275D"/>
    <w:rsid w:val="002D7D46"/>
    <w:rsid w:val="002E1C41"/>
    <w:rsid w:val="002F038B"/>
    <w:rsid w:val="002F7E2D"/>
    <w:rsid w:val="00310160"/>
    <w:rsid w:val="00313475"/>
    <w:rsid w:val="0031563E"/>
    <w:rsid w:val="003174BD"/>
    <w:rsid w:val="0033527B"/>
    <w:rsid w:val="00336393"/>
    <w:rsid w:val="0034172E"/>
    <w:rsid w:val="0036605C"/>
    <w:rsid w:val="0037071E"/>
    <w:rsid w:val="0037265A"/>
    <w:rsid w:val="00380E91"/>
    <w:rsid w:val="00397A2F"/>
    <w:rsid w:val="003A709C"/>
    <w:rsid w:val="003B2948"/>
    <w:rsid w:val="003B50C4"/>
    <w:rsid w:val="003B7430"/>
    <w:rsid w:val="003C0B3F"/>
    <w:rsid w:val="003D42EA"/>
    <w:rsid w:val="003D78E5"/>
    <w:rsid w:val="003E018B"/>
    <w:rsid w:val="003E32B9"/>
    <w:rsid w:val="003F1870"/>
    <w:rsid w:val="003F4166"/>
    <w:rsid w:val="003F4647"/>
    <w:rsid w:val="003F5CEF"/>
    <w:rsid w:val="004008FF"/>
    <w:rsid w:val="00401D27"/>
    <w:rsid w:val="00407333"/>
    <w:rsid w:val="0040782E"/>
    <w:rsid w:val="004108A2"/>
    <w:rsid w:val="00411263"/>
    <w:rsid w:val="004202D8"/>
    <w:rsid w:val="004206A2"/>
    <w:rsid w:val="0043666E"/>
    <w:rsid w:val="00436B90"/>
    <w:rsid w:val="00447AEA"/>
    <w:rsid w:val="00453CC8"/>
    <w:rsid w:val="00454074"/>
    <w:rsid w:val="00454474"/>
    <w:rsid w:val="00467E03"/>
    <w:rsid w:val="00492A63"/>
    <w:rsid w:val="0049339D"/>
    <w:rsid w:val="004977A6"/>
    <w:rsid w:val="004C5565"/>
    <w:rsid w:val="004C6BBA"/>
    <w:rsid w:val="004D08EE"/>
    <w:rsid w:val="004D5266"/>
    <w:rsid w:val="004F7C7D"/>
    <w:rsid w:val="00500DC8"/>
    <w:rsid w:val="00505421"/>
    <w:rsid w:val="005212C8"/>
    <w:rsid w:val="0052224B"/>
    <w:rsid w:val="00532649"/>
    <w:rsid w:val="005328B0"/>
    <w:rsid w:val="0053295F"/>
    <w:rsid w:val="0054054F"/>
    <w:rsid w:val="0054187F"/>
    <w:rsid w:val="00542CE3"/>
    <w:rsid w:val="00545179"/>
    <w:rsid w:val="00552D07"/>
    <w:rsid w:val="0055647F"/>
    <w:rsid w:val="00556684"/>
    <w:rsid w:val="00556DBB"/>
    <w:rsid w:val="00565594"/>
    <w:rsid w:val="00571E4B"/>
    <w:rsid w:val="00574085"/>
    <w:rsid w:val="00585190"/>
    <w:rsid w:val="005926D0"/>
    <w:rsid w:val="00597C0F"/>
    <w:rsid w:val="005B27EF"/>
    <w:rsid w:val="005D63FC"/>
    <w:rsid w:val="005E6192"/>
    <w:rsid w:val="005E6B56"/>
    <w:rsid w:val="0060696B"/>
    <w:rsid w:val="0061070F"/>
    <w:rsid w:val="00612D84"/>
    <w:rsid w:val="00615583"/>
    <w:rsid w:val="00645760"/>
    <w:rsid w:val="00656974"/>
    <w:rsid w:val="00665B17"/>
    <w:rsid w:val="00672BDC"/>
    <w:rsid w:val="00673E11"/>
    <w:rsid w:val="006902A9"/>
    <w:rsid w:val="00695092"/>
    <w:rsid w:val="006966D0"/>
    <w:rsid w:val="006A3357"/>
    <w:rsid w:val="006D07A8"/>
    <w:rsid w:val="006E132F"/>
    <w:rsid w:val="006E2CE8"/>
    <w:rsid w:val="006E4DA8"/>
    <w:rsid w:val="006F0190"/>
    <w:rsid w:val="007010E6"/>
    <w:rsid w:val="007102FB"/>
    <w:rsid w:val="007118D3"/>
    <w:rsid w:val="00711AFD"/>
    <w:rsid w:val="00717CE0"/>
    <w:rsid w:val="007211A1"/>
    <w:rsid w:val="00721E58"/>
    <w:rsid w:val="00740E94"/>
    <w:rsid w:val="00740FEC"/>
    <w:rsid w:val="00742484"/>
    <w:rsid w:val="00744762"/>
    <w:rsid w:val="0074498A"/>
    <w:rsid w:val="007476C9"/>
    <w:rsid w:val="00753A51"/>
    <w:rsid w:val="007559DD"/>
    <w:rsid w:val="007700A7"/>
    <w:rsid w:val="007724F1"/>
    <w:rsid w:val="00772BC0"/>
    <w:rsid w:val="00774400"/>
    <w:rsid w:val="007748A7"/>
    <w:rsid w:val="00783B70"/>
    <w:rsid w:val="00787720"/>
    <w:rsid w:val="007B5E37"/>
    <w:rsid w:val="007C3D22"/>
    <w:rsid w:val="007C796A"/>
    <w:rsid w:val="007D0A71"/>
    <w:rsid w:val="007D2CDF"/>
    <w:rsid w:val="007D3005"/>
    <w:rsid w:val="007D546C"/>
    <w:rsid w:val="007E5F3D"/>
    <w:rsid w:val="007F1995"/>
    <w:rsid w:val="007F30AE"/>
    <w:rsid w:val="00804E5B"/>
    <w:rsid w:val="00807F84"/>
    <w:rsid w:val="0081740D"/>
    <w:rsid w:val="00830F50"/>
    <w:rsid w:val="008312C9"/>
    <w:rsid w:val="00835454"/>
    <w:rsid w:val="008433D0"/>
    <w:rsid w:val="00845304"/>
    <w:rsid w:val="008468C8"/>
    <w:rsid w:val="008478EC"/>
    <w:rsid w:val="00851A5E"/>
    <w:rsid w:val="008523C9"/>
    <w:rsid w:val="00853E81"/>
    <w:rsid w:val="008625C7"/>
    <w:rsid w:val="00862CDC"/>
    <w:rsid w:val="0086410B"/>
    <w:rsid w:val="00880739"/>
    <w:rsid w:val="00887DB2"/>
    <w:rsid w:val="00891718"/>
    <w:rsid w:val="008A1573"/>
    <w:rsid w:val="008A3329"/>
    <w:rsid w:val="008A464B"/>
    <w:rsid w:val="008B1142"/>
    <w:rsid w:val="008B196B"/>
    <w:rsid w:val="008C40C0"/>
    <w:rsid w:val="008D1646"/>
    <w:rsid w:val="008D4DBD"/>
    <w:rsid w:val="008D55CF"/>
    <w:rsid w:val="008D5987"/>
    <w:rsid w:val="008E05FB"/>
    <w:rsid w:val="008E13F2"/>
    <w:rsid w:val="008E53F9"/>
    <w:rsid w:val="008F6B2F"/>
    <w:rsid w:val="0090052A"/>
    <w:rsid w:val="00902523"/>
    <w:rsid w:val="0090391B"/>
    <w:rsid w:val="00903FEF"/>
    <w:rsid w:val="009142E2"/>
    <w:rsid w:val="00915B27"/>
    <w:rsid w:val="009201D1"/>
    <w:rsid w:val="00920F4E"/>
    <w:rsid w:val="009211D9"/>
    <w:rsid w:val="009250B0"/>
    <w:rsid w:val="00925A46"/>
    <w:rsid w:val="009265A8"/>
    <w:rsid w:val="00932149"/>
    <w:rsid w:val="0093354B"/>
    <w:rsid w:val="00934E66"/>
    <w:rsid w:val="00942D17"/>
    <w:rsid w:val="009440AB"/>
    <w:rsid w:val="009517AA"/>
    <w:rsid w:val="00955930"/>
    <w:rsid w:val="00961794"/>
    <w:rsid w:val="00982C62"/>
    <w:rsid w:val="0099022A"/>
    <w:rsid w:val="009B009E"/>
    <w:rsid w:val="009B190E"/>
    <w:rsid w:val="009B6FDC"/>
    <w:rsid w:val="009D1A69"/>
    <w:rsid w:val="009D3A47"/>
    <w:rsid w:val="009D3AD8"/>
    <w:rsid w:val="009D480B"/>
    <w:rsid w:val="009D6EAF"/>
    <w:rsid w:val="009D74B8"/>
    <w:rsid w:val="009E008A"/>
    <w:rsid w:val="009F75DD"/>
    <w:rsid w:val="00A01E7F"/>
    <w:rsid w:val="00A07F12"/>
    <w:rsid w:val="00A1274B"/>
    <w:rsid w:val="00A21135"/>
    <w:rsid w:val="00A3107E"/>
    <w:rsid w:val="00A575D9"/>
    <w:rsid w:val="00A65F0B"/>
    <w:rsid w:val="00A706B7"/>
    <w:rsid w:val="00A75206"/>
    <w:rsid w:val="00A87F13"/>
    <w:rsid w:val="00A9575B"/>
    <w:rsid w:val="00AA4393"/>
    <w:rsid w:val="00AA57F8"/>
    <w:rsid w:val="00AB0068"/>
    <w:rsid w:val="00AB1CA6"/>
    <w:rsid w:val="00AC5CDB"/>
    <w:rsid w:val="00AD6E7B"/>
    <w:rsid w:val="00AE282D"/>
    <w:rsid w:val="00AE6D1E"/>
    <w:rsid w:val="00AF58E1"/>
    <w:rsid w:val="00B02EBF"/>
    <w:rsid w:val="00B06AB2"/>
    <w:rsid w:val="00B12525"/>
    <w:rsid w:val="00B147A7"/>
    <w:rsid w:val="00B155D8"/>
    <w:rsid w:val="00B16307"/>
    <w:rsid w:val="00B20D38"/>
    <w:rsid w:val="00B241D2"/>
    <w:rsid w:val="00B30181"/>
    <w:rsid w:val="00B33505"/>
    <w:rsid w:val="00B349CB"/>
    <w:rsid w:val="00B40A8E"/>
    <w:rsid w:val="00B429EC"/>
    <w:rsid w:val="00B439F8"/>
    <w:rsid w:val="00B44A78"/>
    <w:rsid w:val="00B4738A"/>
    <w:rsid w:val="00B478DA"/>
    <w:rsid w:val="00B50DFF"/>
    <w:rsid w:val="00B51373"/>
    <w:rsid w:val="00B55B30"/>
    <w:rsid w:val="00B57563"/>
    <w:rsid w:val="00B612B2"/>
    <w:rsid w:val="00B64C66"/>
    <w:rsid w:val="00B662B7"/>
    <w:rsid w:val="00B663E5"/>
    <w:rsid w:val="00B72B5E"/>
    <w:rsid w:val="00B7645A"/>
    <w:rsid w:val="00B7647F"/>
    <w:rsid w:val="00B81A85"/>
    <w:rsid w:val="00B94811"/>
    <w:rsid w:val="00B95EC5"/>
    <w:rsid w:val="00B96AA1"/>
    <w:rsid w:val="00B96C1E"/>
    <w:rsid w:val="00BA4B53"/>
    <w:rsid w:val="00BA56D2"/>
    <w:rsid w:val="00BA7DF1"/>
    <w:rsid w:val="00BB011C"/>
    <w:rsid w:val="00BB11C2"/>
    <w:rsid w:val="00BC0768"/>
    <w:rsid w:val="00BC57E2"/>
    <w:rsid w:val="00BC697E"/>
    <w:rsid w:val="00BD5126"/>
    <w:rsid w:val="00BD773C"/>
    <w:rsid w:val="00BE10CC"/>
    <w:rsid w:val="00BE185C"/>
    <w:rsid w:val="00BE5566"/>
    <w:rsid w:val="00BE61C4"/>
    <w:rsid w:val="00BF7A15"/>
    <w:rsid w:val="00C0202F"/>
    <w:rsid w:val="00C1193E"/>
    <w:rsid w:val="00C1332B"/>
    <w:rsid w:val="00C16385"/>
    <w:rsid w:val="00C20939"/>
    <w:rsid w:val="00C2220D"/>
    <w:rsid w:val="00C329D7"/>
    <w:rsid w:val="00C33C51"/>
    <w:rsid w:val="00C660AF"/>
    <w:rsid w:val="00C86695"/>
    <w:rsid w:val="00C90570"/>
    <w:rsid w:val="00C93F92"/>
    <w:rsid w:val="00C96567"/>
    <w:rsid w:val="00CB712D"/>
    <w:rsid w:val="00CD1A2D"/>
    <w:rsid w:val="00CE19E6"/>
    <w:rsid w:val="00CE277F"/>
    <w:rsid w:val="00CE30C7"/>
    <w:rsid w:val="00D04159"/>
    <w:rsid w:val="00D14587"/>
    <w:rsid w:val="00D15AE6"/>
    <w:rsid w:val="00D160DD"/>
    <w:rsid w:val="00D174BC"/>
    <w:rsid w:val="00D200F0"/>
    <w:rsid w:val="00D226AA"/>
    <w:rsid w:val="00D25E28"/>
    <w:rsid w:val="00D275C6"/>
    <w:rsid w:val="00D405C9"/>
    <w:rsid w:val="00D522F2"/>
    <w:rsid w:val="00D57C98"/>
    <w:rsid w:val="00D62CC4"/>
    <w:rsid w:val="00D64B85"/>
    <w:rsid w:val="00D64F19"/>
    <w:rsid w:val="00D74D95"/>
    <w:rsid w:val="00D80051"/>
    <w:rsid w:val="00D82BEB"/>
    <w:rsid w:val="00D93BDC"/>
    <w:rsid w:val="00DB1DCD"/>
    <w:rsid w:val="00DB2370"/>
    <w:rsid w:val="00DB2564"/>
    <w:rsid w:val="00DB509F"/>
    <w:rsid w:val="00DC1EA3"/>
    <w:rsid w:val="00DC78B5"/>
    <w:rsid w:val="00DD5E4D"/>
    <w:rsid w:val="00DE5086"/>
    <w:rsid w:val="00DE6069"/>
    <w:rsid w:val="00E015B8"/>
    <w:rsid w:val="00E1012A"/>
    <w:rsid w:val="00E12AE5"/>
    <w:rsid w:val="00E13370"/>
    <w:rsid w:val="00E27AFA"/>
    <w:rsid w:val="00E416AC"/>
    <w:rsid w:val="00E41BC2"/>
    <w:rsid w:val="00E52B61"/>
    <w:rsid w:val="00E539BD"/>
    <w:rsid w:val="00E61B66"/>
    <w:rsid w:val="00E658ED"/>
    <w:rsid w:val="00E67A80"/>
    <w:rsid w:val="00E72C0A"/>
    <w:rsid w:val="00E811B2"/>
    <w:rsid w:val="00E81328"/>
    <w:rsid w:val="00EB5F8F"/>
    <w:rsid w:val="00EB7691"/>
    <w:rsid w:val="00EC154F"/>
    <w:rsid w:val="00EC352A"/>
    <w:rsid w:val="00EC677D"/>
    <w:rsid w:val="00ED6F41"/>
    <w:rsid w:val="00ED6F46"/>
    <w:rsid w:val="00EE16F0"/>
    <w:rsid w:val="00EE2B5C"/>
    <w:rsid w:val="00EE431D"/>
    <w:rsid w:val="00EE4AB1"/>
    <w:rsid w:val="00EE4EC4"/>
    <w:rsid w:val="00EE55F0"/>
    <w:rsid w:val="00EF6B6D"/>
    <w:rsid w:val="00F026A5"/>
    <w:rsid w:val="00F077D6"/>
    <w:rsid w:val="00F1003D"/>
    <w:rsid w:val="00F20F80"/>
    <w:rsid w:val="00F267DC"/>
    <w:rsid w:val="00F46BA6"/>
    <w:rsid w:val="00F5109A"/>
    <w:rsid w:val="00F512A6"/>
    <w:rsid w:val="00F537D8"/>
    <w:rsid w:val="00F65AFD"/>
    <w:rsid w:val="00F664DF"/>
    <w:rsid w:val="00F70201"/>
    <w:rsid w:val="00F923AD"/>
    <w:rsid w:val="00F93513"/>
    <w:rsid w:val="00FB1CD6"/>
    <w:rsid w:val="00FC6BA7"/>
    <w:rsid w:val="00FE2E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A606E5A"/>
  <w15:docId w15:val="{ED8AA8FA-EF20-41F1-8D19-A7A3CDB9E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4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DC78B5"/>
    <w:pPr>
      <w:keepNext/>
      <w:numPr>
        <w:ilvl w:val="1"/>
        <w:numId w:val="4"/>
      </w:numPr>
      <w:tabs>
        <w:tab w:val="clear" w:pos="1134"/>
      </w:tabs>
      <w:spacing w:before="120" w:after="60"/>
      <w:ind w:left="567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Lgende">
    <w:name w:val="caption"/>
    <w:basedOn w:val="Normal"/>
    <w:next w:val="Normal"/>
    <w:unhideWhenUsed/>
    <w:qFormat/>
    <w:rsid w:val="006F019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eisiger\Desktop\M-PROJ-ALL-Rapport&amp;CahierDesCharges-2017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7C896B-D83E-4CBA-B07C-57777BE4C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M-PROJ-ALL-Rapport&amp;CahierDesCharges-2017.dotx</Template>
  <TotalTime>955</TotalTime>
  <Pages>29</Pages>
  <Words>2168</Words>
  <Characters>13799</Characters>
  <Application>Microsoft Office Word</Application>
  <DocSecurity>0</DocSecurity>
  <Lines>114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15936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ETML</dc:creator>
  <cp:keywords/>
  <dc:description/>
  <cp:lastModifiedBy>ETML</cp:lastModifiedBy>
  <cp:revision>195</cp:revision>
  <cp:lastPrinted>2017-05-04T06:50:00Z</cp:lastPrinted>
  <dcterms:created xsi:type="dcterms:W3CDTF">2017-05-01T07:12:00Z</dcterms:created>
  <dcterms:modified xsi:type="dcterms:W3CDTF">2017-05-05T13:38:00Z</dcterms:modified>
</cp:coreProperties>
</file>